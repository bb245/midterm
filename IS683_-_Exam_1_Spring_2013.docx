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EED812" w14:textId="77777777" w:rsidR="00B3326C" w:rsidRPr="008357EF" w:rsidRDefault="008357EF">
      <w:pPr>
        <w:rPr>
          <w:sz w:val="22"/>
          <w:szCs w:val="22"/>
        </w:rPr>
      </w:pPr>
      <w:r w:rsidRPr="008357EF">
        <w:rPr>
          <w:sz w:val="22"/>
          <w:szCs w:val="22"/>
        </w:rPr>
        <w:t>IS117 – Exam 1</w:t>
      </w:r>
    </w:p>
    <w:p w14:paraId="3BE3FF96" w14:textId="77777777" w:rsidR="008357EF" w:rsidRPr="008357EF" w:rsidRDefault="008357EF">
      <w:pPr>
        <w:rPr>
          <w:sz w:val="22"/>
          <w:szCs w:val="22"/>
        </w:rPr>
      </w:pPr>
    </w:p>
    <w:p w14:paraId="34D0E2A7" w14:textId="77777777" w:rsidR="008357EF" w:rsidRPr="008357EF" w:rsidRDefault="008357EF">
      <w:pPr>
        <w:rPr>
          <w:sz w:val="22"/>
          <w:szCs w:val="22"/>
        </w:rPr>
      </w:pPr>
      <w:r w:rsidRPr="008357EF">
        <w:rPr>
          <w:sz w:val="22"/>
          <w:szCs w:val="22"/>
        </w:rPr>
        <w:t xml:space="preserve">HTML5 – Boiler Plate Diagram – You can use the image or go to the repository to view the code.  </w:t>
      </w:r>
      <w:hyperlink r:id="rId8" w:history="1">
        <w:r w:rsidRPr="008357EF">
          <w:rPr>
            <w:rStyle w:val="Hyperlink"/>
            <w:sz w:val="22"/>
            <w:szCs w:val="22"/>
          </w:rPr>
          <w:t>https://github.com/h5bp/html5-boilerplate/blob/master/index.html</w:t>
        </w:r>
      </w:hyperlink>
    </w:p>
    <w:p w14:paraId="4C93ED3F" w14:textId="77777777" w:rsidR="008357EF" w:rsidRPr="008357EF" w:rsidRDefault="008357EF">
      <w:pPr>
        <w:rPr>
          <w:sz w:val="22"/>
          <w:szCs w:val="22"/>
        </w:rPr>
      </w:pPr>
    </w:p>
    <w:p w14:paraId="620155CA" w14:textId="77777777" w:rsidR="008357EF" w:rsidRPr="008357EF" w:rsidRDefault="008357EF">
      <w:pPr>
        <w:rPr>
          <w:sz w:val="22"/>
          <w:szCs w:val="22"/>
        </w:rPr>
      </w:pPr>
      <w:r w:rsidRPr="008357EF">
        <w:rPr>
          <w:noProof/>
          <w:sz w:val="22"/>
          <w:szCs w:val="22"/>
        </w:rPr>
        <w:drawing>
          <wp:inline distT="0" distB="0" distL="0" distR="0" wp14:anchorId="68034BF5" wp14:editId="6185E3D9">
            <wp:extent cx="5478145" cy="2141855"/>
            <wp:effectExtent l="0" t="0" r="8255" b="0"/>
            <wp:docPr id="3" name="Picture 3" descr="Macintosh HD:Users:kwilliams:Desktop:Screen Shot 2013-02-26 at 2.47.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kwilliams:Desktop:Screen Shot 2013-02-26 at 2.47.18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145" cy="2141855"/>
                    </a:xfrm>
                    <a:prstGeom prst="rect">
                      <a:avLst/>
                    </a:prstGeom>
                    <a:noFill/>
                    <a:ln>
                      <a:noFill/>
                    </a:ln>
                  </pic:spPr>
                </pic:pic>
              </a:graphicData>
            </a:graphic>
          </wp:inline>
        </w:drawing>
      </w:r>
    </w:p>
    <w:p w14:paraId="6845004B" w14:textId="77777777" w:rsidR="008357EF" w:rsidRPr="008357EF" w:rsidRDefault="008357EF">
      <w:pPr>
        <w:rPr>
          <w:sz w:val="22"/>
          <w:szCs w:val="22"/>
        </w:rPr>
      </w:pPr>
      <w:r w:rsidRPr="008357EF">
        <w:rPr>
          <w:noProof/>
          <w:sz w:val="22"/>
          <w:szCs w:val="22"/>
        </w:rPr>
        <w:drawing>
          <wp:inline distT="0" distB="0" distL="0" distR="0" wp14:anchorId="6882E09C" wp14:editId="7FEFA645">
            <wp:extent cx="5478145" cy="2057400"/>
            <wp:effectExtent l="0" t="0" r="8255" b="0"/>
            <wp:docPr id="4" name="Picture 4" descr="Macintosh HD:Users:kwilliams:Desktop:Screen Shot 2013-02-26 at 2.47.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kwilliams:Desktop:Screen Shot 2013-02-26 at 2.47.29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145" cy="2057400"/>
                    </a:xfrm>
                    <a:prstGeom prst="rect">
                      <a:avLst/>
                    </a:prstGeom>
                    <a:noFill/>
                    <a:ln>
                      <a:noFill/>
                    </a:ln>
                  </pic:spPr>
                </pic:pic>
              </a:graphicData>
            </a:graphic>
          </wp:inline>
        </w:drawing>
      </w:r>
    </w:p>
    <w:p w14:paraId="3A293C40" w14:textId="77777777" w:rsidR="008357EF" w:rsidRPr="008357EF" w:rsidRDefault="008357EF">
      <w:pPr>
        <w:rPr>
          <w:sz w:val="22"/>
          <w:szCs w:val="22"/>
        </w:rPr>
      </w:pPr>
    </w:p>
    <w:p w14:paraId="5AF93884" w14:textId="77777777" w:rsidR="008357EF" w:rsidRPr="008357EF" w:rsidRDefault="008357EF">
      <w:pPr>
        <w:rPr>
          <w:sz w:val="22"/>
          <w:szCs w:val="22"/>
        </w:rPr>
      </w:pPr>
      <w:r w:rsidRPr="008357EF">
        <w:rPr>
          <w:sz w:val="22"/>
          <w:szCs w:val="22"/>
        </w:rPr>
        <w:t>I will ask the question and indicate the line number.  Please answer it briefly in only one sentence or less.</w:t>
      </w:r>
    </w:p>
    <w:p w14:paraId="25FA14EB" w14:textId="77777777" w:rsidR="008357EF" w:rsidRPr="008357EF" w:rsidRDefault="008357EF">
      <w:pPr>
        <w:rPr>
          <w:sz w:val="22"/>
          <w:szCs w:val="22"/>
        </w:rPr>
      </w:pPr>
    </w:p>
    <w:p w14:paraId="0601439B" w14:textId="77777777" w:rsidR="008357EF" w:rsidRPr="00A04136" w:rsidRDefault="00517D09">
      <w:pPr>
        <w:rPr>
          <w:b/>
          <w:sz w:val="22"/>
          <w:szCs w:val="22"/>
        </w:rPr>
      </w:pPr>
      <w:r w:rsidRPr="00A04136">
        <w:rPr>
          <w:b/>
          <w:sz w:val="22"/>
          <w:szCs w:val="22"/>
        </w:rPr>
        <w:t>HTML Questions 2 Points Each:</w:t>
      </w:r>
    </w:p>
    <w:p w14:paraId="798B48AD" w14:textId="77777777" w:rsidR="008357EF" w:rsidRPr="008357EF" w:rsidRDefault="008357EF">
      <w:pPr>
        <w:rPr>
          <w:sz w:val="22"/>
          <w:szCs w:val="22"/>
        </w:rPr>
      </w:pPr>
    </w:p>
    <w:p w14:paraId="096C7E14" w14:textId="77A39122" w:rsidR="00C84571" w:rsidRPr="00AB567E" w:rsidRDefault="008357EF" w:rsidP="00C84571">
      <w:pPr>
        <w:pStyle w:val="ListParagraph"/>
        <w:numPr>
          <w:ilvl w:val="0"/>
          <w:numId w:val="1"/>
        </w:numPr>
        <w:rPr>
          <w:sz w:val="22"/>
          <w:szCs w:val="22"/>
        </w:rPr>
      </w:pPr>
      <w:r w:rsidRPr="00AB567E">
        <w:rPr>
          <w:sz w:val="22"/>
          <w:szCs w:val="22"/>
        </w:rPr>
        <w:t>What does line 1 do?</w:t>
      </w:r>
    </w:p>
    <w:p w14:paraId="3B3A7628" w14:textId="77777777" w:rsidR="008357EF" w:rsidRDefault="008357EF" w:rsidP="008357EF">
      <w:pPr>
        <w:pStyle w:val="ListParagraph"/>
        <w:numPr>
          <w:ilvl w:val="0"/>
          <w:numId w:val="1"/>
        </w:numPr>
        <w:rPr>
          <w:sz w:val="22"/>
          <w:szCs w:val="22"/>
        </w:rPr>
      </w:pPr>
      <w:r w:rsidRPr="008357EF">
        <w:rPr>
          <w:sz w:val="22"/>
          <w:szCs w:val="22"/>
        </w:rPr>
        <w:t>What are lines 2-4 for?</w:t>
      </w:r>
    </w:p>
    <w:p w14:paraId="4CD3A5E3" w14:textId="77777777" w:rsidR="008357EF" w:rsidRDefault="008357EF" w:rsidP="008357EF">
      <w:pPr>
        <w:pStyle w:val="ListParagraph"/>
        <w:numPr>
          <w:ilvl w:val="0"/>
          <w:numId w:val="1"/>
        </w:numPr>
        <w:rPr>
          <w:sz w:val="22"/>
          <w:szCs w:val="22"/>
        </w:rPr>
      </w:pPr>
      <w:r w:rsidRPr="008357EF">
        <w:rPr>
          <w:sz w:val="22"/>
          <w:szCs w:val="22"/>
        </w:rPr>
        <w:t>What is line 7 for?</w:t>
      </w:r>
    </w:p>
    <w:p w14:paraId="6E8FC8A2" w14:textId="77777777" w:rsidR="008357EF" w:rsidRDefault="008357EF" w:rsidP="008357EF">
      <w:pPr>
        <w:pStyle w:val="ListParagraph"/>
        <w:numPr>
          <w:ilvl w:val="0"/>
          <w:numId w:val="1"/>
        </w:numPr>
        <w:rPr>
          <w:sz w:val="22"/>
          <w:szCs w:val="22"/>
        </w:rPr>
      </w:pPr>
      <w:r w:rsidRPr="008357EF">
        <w:rPr>
          <w:sz w:val="22"/>
          <w:szCs w:val="22"/>
        </w:rPr>
        <w:t>What is line 9 for?</w:t>
      </w:r>
    </w:p>
    <w:p w14:paraId="1D10E085" w14:textId="77777777" w:rsidR="008357EF" w:rsidRPr="008357EF" w:rsidRDefault="008357EF" w:rsidP="008357EF">
      <w:pPr>
        <w:pStyle w:val="ListParagraph"/>
        <w:numPr>
          <w:ilvl w:val="0"/>
          <w:numId w:val="1"/>
        </w:numPr>
        <w:rPr>
          <w:sz w:val="22"/>
          <w:szCs w:val="22"/>
        </w:rPr>
      </w:pPr>
      <w:r w:rsidRPr="008357EF">
        <w:rPr>
          <w:sz w:val="22"/>
          <w:szCs w:val="22"/>
        </w:rPr>
        <w:t>What is line 15 for?</w:t>
      </w:r>
    </w:p>
    <w:p w14:paraId="2B8216EC" w14:textId="77777777" w:rsidR="008357EF" w:rsidRPr="008357EF" w:rsidRDefault="008357EF" w:rsidP="008357EF">
      <w:pPr>
        <w:pStyle w:val="ListParagraph"/>
        <w:numPr>
          <w:ilvl w:val="0"/>
          <w:numId w:val="1"/>
        </w:numPr>
        <w:rPr>
          <w:sz w:val="22"/>
          <w:szCs w:val="22"/>
        </w:rPr>
      </w:pPr>
      <w:r w:rsidRPr="008357EF">
        <w:rPr>
          <w:sz w:val="22"/>
          <w:szCs w:val="22"/>
        </w:rPr>
        <w:t>What is line 16 for?</w:t>
      </w:r>
    </w:p>
    <w:p w14:paraId="38B635F3" w14:textId="77777777" w:rsidR="008357EF" w:rsidRPr="008357EF" w:rsidRDefault="008357EF" w:rsidP="008357EF">
      <w:pPr>
        <w:pStyle w:val="ListParagraph"/>
        <w:numPr>
          <w:ilvl w:val="0"/>
          <w:numId w:val="1"/>
        </w:numPr>
        <w:rPr>
          <w:sz w:val="22"/>
          <w:szCs w:val="22"/>
        </w:rPr>
      </w:pPr>
      <w:r w:rsidRPr="008357EF">
        <w:rPr>
          <w:sz w:val="22"/>
          <w:szCs w:val="22"/>
        </w:rPr>
        <w:t>What is line 17 for?</w:t>
      </w:r>
    </w:p>
    <w:p w14:paraId="4140796E" w14:textId="77777777" w:rsidR="008357EF" w:rsidRPr="008357EF" w:rsidRDefault="008357EF" w:rsidP="008357EF">
      <w:pPr>
        <w:pStyle w:val="ListParagraph"/>
        <w:numPr>
          <w:ilvl w:val="0"/>
          <w:numId w:val="1"/>
        </w:numPr>
        <w:rPr>
          <w:sz w:val="22"/>
          <w:szCs w:val="22"/>
        </w:rPr>
      </w:pPr>
      <w:r w:rsidRPr="008357EF">
        <w:rPr>
          <w:sz w:val="22"/>
          <w:szCs w:val="22"/>
        </w:rPr>
        <w:t>What happens if the IE 6 browser views this page?  What line causes it to happen?</w:t>
      </w:r>
    </w:p>
    <w:p w14:paraId="617F35BE" w14:textId="77777777" w:rsidR="008357EF" w:rsidRPr="008357EF" w:rsidRDefault="008357EF" w:rsidP="008357EF">
      <w:pPr>
        <w:pStyle w:val="ListParagraph"/>
        <w:numPr>
          <w:ilvl w:val="0"/>
          <w:numId w:val="1"/>
        </w:numPr>
        <w:rPr>
          <w:sz w:val="22"/>
          <w:szCs w:val="22"/>
        </w:rPr>
      </w:pPr>
      <w:r w:rsidRPr="008357EF">
        <w:rPr>
          <w:sz w:val="22"/>
          <w:szCs w:val="22"/>
        </w:rPr>
        <w:t>Why are many of the JS files loaded at the end of the page?</w:t>
      </w:r>
    </w:p>
    <w:p w14:paraId="683DB07C" w14:textId="77777777" w:rsidR="008357EF" w:rsidRDefault="008357EF" w:rsidP="008357EF">
      <w:pPr>
        <w:pStyle w:val="ListParagraph"/>
        <w:numPr>
          <w:ilvl w:val="0"/>
          <w:numId w:val="1"/>
        </w:numPr>
        <w:rPr>
          <w:sz w:val="22"/>
          <w:szCs w:val="22"/>
        </w:rPr>
      </w:pPr>
      <w:r>
        <w:rPr>
          <w:sz w:val="22"/>
          <w:szCs w:val="22"/>
        </w:rPr>
        <w:t>What is a CDN and which line(s) in the page use one?</w:t>
      </w:r>
    </w:p>
    <w:p w14:paraId="21A8658F" w14:textId="77777777" w:rsidR="008357EF" w:rsidRDefault="008357EF" w:rsidP="008357EF">
      <w:pPr>
        <w:rPr>
          <w:sz w:val="22"/>
          <w:szCs w:val="22"/>
        </w:rPr>
      </w:pPr>
    </w:p>
    <w:p w14:paraId="544CD0A0" w14:textId="77777777" w:rsidR="00517D09" w:rsidRDefault="00517D09" w:rsidP="008357EF">
      <w:pPr>
        <w:rPr>
          <w:sz w:val="22"/>
          <w:szCs w:val="22"/>
        </w:rPr>
      </w:pPr>
    </w:p>
    <w:p w14:paraId="21EC7460" w14:textId="77777777" w:rsidR="00517D09" w:rsidRDefault="00517D09" w:rsidP="008357EF">
      <w:pPr>
        <w:rPr>
          <w:sz w:val="22"/>
          <w:szCs w:val="22"/>
        </w:rPr>
      </w:pPr>
    </w:p>
    <w:p w14:paraId="07395015" w14:textId="77777777" w:rsidR="00BD2BE5" w:rsidRPr="00A04136" w:rsidRDefault="00C1049F" w:rsidP="00BD2BE5">
      <w:pPr>
        <w:rPr>
          <w:b/>
          <w:sz w:val="22"/>
          <w:szCs w:val="22"/>
        </w:rPr>
      </w:pPr>
      <w:r>
        <w:rPr>
          <w:b/>
          <w:sz w:val="22"/>
          <w:szCs w:val="22"/>
        </w:rPr>
        <w:lastRenderedPageBreak/>
        <w:t>HTML Questions 5</w:t>
      </w:r>
      <w:r w:rsidR="00BD2BE5" w:rsidRPr="00A04136">
        <w:rPr>
          <w:b/>
          <w:sz w:val="22"/>
          <w:szCs w:val="22"/>
        </w:rPr>
        <w:t xml:space="preserve"> Points Each</w:t>
      </w:r>
    </w:p>
    <w:p w14:paraId="3CC1FADD" w14:textId="77777777" w:rsidR="00BD2BE5" w:rsidRDefault="00BD2BE5" w:rsidP="00BD2BE5">
      <w:pPr>
        <w:rPr>
          <w:sz w:val="22"/>
          <w:szCs w:val="22"/>
        </w:rPr>
      </w:pPr>
    </w:p>
    <w:p w14:paraId="78C1C3D4" w14:textId="77777777" w:rsidR="00BD2BE5" w:rsidRDefault="00BD2BE5" w:rsidP="00BD2BE5">
      <w:pPr>
        <w:rPr>
          <w:sz w:val="22"/>
          <w:szCs w:val="22"/>
        </w:rPr>
      </w:pPr>
      <w:r>
        <w:rPr>
          <w:sz w:val="22"/>
          <w:szCs w:val="22"/>
        </w:rPr>
        <w:t>1.  Identify the proper names for the two parts of this HTML statement:</w:t>
      </w:r>
    </w:p>
    <w:p w14:paraId="3C828A29" w14:textId="77777777" w:rsidR="00BD2BE5" w:rsidRDefault="00BD2BE5" w:rsidP="00BD2BE5">
      <w:pPr>
        <w:rPr>
          <w:sz w:val="22"/>
          <w:szCs w:val="22"/>
        </w:rPr>
      </w:pPr>
    </w:p>
    <w:p w14:paraId="76FB2154" w14:textId="77777777" w:rsidR="00DA4C7B" w:rsidRDefault="00DA4C7B" w:rsidP="00BD2BE5">
      <w:pPr>
        <w:rPr>
          <w:sz w:val="22"/>
          <w:szCs w:val="22"/>
        </w:rPr>
      </w:pPr>
      <w:r>
        <w:rPr>
          <w:noProof/>
          <w:sz w:val="22"/>
          <w:szCs w:val="22"/>
        </w:rPr>
        <mc:AlternateContent>
          <mc:Choice Requires="wps">
            <w:drawing>
              <wp:anchor distT="0" distB="0" distL="114300" distR="114300" simplePos="0" relativeHeight="251662336" behindDoc="0" locked="0" layoutInCell="1" allowOverlap="1" wp14:anchorId="27CAB0F6" wp14:editId="25F385A4">
                <wp:simplePos x="0" y="0"/>
                <wp:positionH relativeFrom="column">
                  <wp:posOffset>342900</wp:posOffset>
                </wp:positionH>
                <wp:positionV relativeFrom="paragraph">
                  <wp:posOffset>30480</wp:posOffset>
                </wp:positionV>
                <wp:extent cx="800100" cy="342900"/>
                <wp:effectExtent l="0" t="0" r="0" b="12700"/>
                <wp:wrapSquare wrapText="bothSides"/>
                <wp:docPr id="11" name="Text Box 11"/>
                <wp:cNvGraphicFramePr/>
                <a:graphic xmlns:a="http://schemas.openxmlformats.org/drawingml/2006/main">
                  <a:graphicData uri="http://schemas.microsoft.com/office/word/2010/wordprocessingShape">
                    <wps:wsp>
                      <wps:cNvSpPr txBox="1"/>
                      <wps:spPr>
                        <a:xfrm>
                          <a:off x="0" y="0"/>
                          <a:ext cx="8001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A172962" w14:textId="77777777" w:rsidR="009F20CE" w:rsidRDefault="009F20CE">
                            <w:r>
                              <w:t>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27pt;margin-top:2.4pt;width:63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" filled="f" stroked="f">
                <v:textbox>
                  <w:txbxContent>
                    <w:p w14:paraId="2A172962" w14:textId="77777777" w:rsidR="009F20CE" w:rsidRDefault="009F20CE">
                      <w:r>
                        <w:t>Part 1</w:t>
                      </w:r>
                    </w:p>
                  </w:txbxContent>
                </v:textbox>
                <w10:wrap type="square"/>
              </v:shape>
            </w:pict>
          </mc:Fallback>
        </mc:AlternateContent>
      </w:r>
      <w:r>
        <w:rPr>
          <w:noProof/>
          <w:sz w:val="22"/>
          <w:szCs w:val="22"/>
        </w:rPr>
        <mc:AlternateContent>
          <mc:Choice Requires="wps">
            <w:drawing>
              <wp:anchor distT="0" distB="0" distL="114300" distR="114300" simplePos="0" relativeHeight="251661312" behindDoc="0" locked="0" layoutInCell="1" allowOverlap="1" wp14:anchorId="0A5AA7DE" wp14:editId="52E6A778">
                <wp:simplePos x="0" y="0"/>
                <wp:positionH relativeFrom="column">
                  <wp:posOffset>1028700</wp:posOffset>
                </wp:positionH>
                <wp:positionV relativeFrom="paragraph">
                  <wp:posOffset>30480</wp:posOffset>
                </wp:positionV>
                <wp:extent cx="800100" cy="342900"/>
                <wp:effectExtent l="0" t="0" r="0" b="12700"/>
                <wp:wrapSquare wrapText="bothSides"/>
                <wp:docPr id="7" name="Text Box 7"/>
                <wp:cNvGraphicFramePr/>
                <a:graphic xmlns:a="http://schemas.openxmlformats.org/drawingml/2006/main">
                  <a:graphicData uri="http://schemas.microsoft.com/office/word/2010/wordprocessingShape">
                    <wps:wsp>
                      <wps:cNvSpPr txBox="1"/>
                      <wps:spPr>
                        <a:xfrm>
                          <a:off x="0" y="0"/>
                          <a:ext cx="8001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C77E5FA" w14:textId="77777777" w:rsidR="009F20CE" w:rsidRDefault="009F20CE">
                            <w:r>
                              <w:t>Part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 o:spid="_x0000_s1027" type="#_x0000_t202" style="position:absolute;margin-left:81pt;margin-top:2.4pt;width:63pt;height:2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" filled="f" stroked="f">
                <v:textbox>
                  <w:txbxContent>
                    <w:p w14:paraId="1C77E5FA" w14:textId="77777777" w:rsidR="009F20CE" w:rsidRDefault="009F20CE">
                      <w:r>
                        <w:t>Part 2</w:t>
                      </w:r>
                    </w:p>
                  </w:txbxContent>
                </v:textbox>
                <w10:wrap type="square"/>
              </v:shape>
            </w:pict>
          </mc:Fallback>
        </mc:AlternateContent>
      </w:r>
      <w:r>
        <w:rPr>
          <w:noProof/>
          <w:sz w:val="22"/>
          <w:szCs w:val="22"/>
        </w:rPr>
        <mc:AlternateContent>
          <mc:Choice Requires="wps">
            <w:drawing>
              <wp:anchor distT="0" distB="0" distL="114300" distR="114300" simplePos="0" relativeHeight="251659264" behindDoc="0" locked="0" layoutInCell="1" allowOverlap="1" wp14:anchorId="75B38CCB" wp14:editId="042D3EA9">
                <wp:simplePos x="0" y="0"/>
                <wp:positionH relativeFrom="column">
                  <wp:posOffset>114300</wp:posOffset>
                </wp:positionH>
                <wp:positionV relativeFrom="paragraph">
                  <wp:posOffset>373380</wp:posOffset>
                </wp:positionV>
                <wp:extent cx="342900" cy="342900"/>
                <wp:effectExtent l="76200" t="25400" r="63500" b="114300"/>
                <wp:wrapNone/>
                <wp:docPr id="1" name="Straight Arrow Connector 1"/>
                <wp:cNvGraphicFramePr/>
                <a:graphic xmlns:a="http://schemas.openxmlformats.org/drawingml/2006/main">
                  <a:graphicData uri="http://schemas.microsoft.com/office/word/2010/wordprocessingShape">
                    <wps:wsp>
                      <wps:cNvCnPr/>
                      <wps:spPr>
                        <a:xfrm flipH="1">
                          <a:off x="0" y="0"/>
                          <a:ext cx="342900" cy="3429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type id="_x0000_t32" coordsize="21600,21600" o:spt="32" o:oned="t" path="m0,0l21600,21600e" filled="f">
                <v:path arrowok="t" fillok="f" o:connecttype="none"/>
                <o:lock v:ext="edit" shapetype="t"/>
              </v:shapetype>
              <v:shape id="Straight Arrow Connector 1" o:spid="_x0000_s1026" type="#_x0000_t32" style="position:absolute;margin-left:9pt;margin-top:29.4pt;width:27pt;height:27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" strokecolor="#4f81bd [3204]" strokeweight="2pt">
                <v:stroke endarrow="open"/>
                <v:shadow on="t" opacity="24903f" mv:blur="40000f" origin=",.5" offset="0,20000emu"/>
              </v:shape>
            </w:pict>
          </mc:Fallback>
        </mc:AlternateContent>
      </w:r>
      <w:r>
        <w:rPr>
          <w:noProof/>
          <w:sz w:val="22"/>
          <w:szCs w:val="22"/>
        </w:rPr>
        <mc:AlternateContent>
          <mc:Choice Requires="wps">
            <w:drawing>
              <wp:anchor distT="0" distB="0" distL="114300" distR="114300" simplePos="0" relativeHeight="251660288" behindDoc="0" locked="0" layoutInCell="1" allowOverlap="1" wp14:anchorId="56C9970F" wp14:editId="0EB50719">
                <wp:simplePos x="0" y="0"/>
                <wp:positionH relativeFrom="column">
                  <wp:posOffset>342900</wp:posOffset>
                </wp:positionH>
                <wp:positionV relativeFrom="paragraph">
                  <wp:posOffset>373380</wp:posOffset>
                </wp:positionV>
                <wp:extent cx="800100" cy="342900"/>
                <wp:effectExtent l="76200" t="25400" r="63500" b="139700"/>
                <wp:wrapNone/>
                <wp:docPr id="2" name="Straight Arrow Connector 2"/>
                <wp:cNvGraphicFramePr/>
                <a:graphic xmlns:a="http://schemas.openxmlformats.org/drawingml/2006/main">
                  <a:graphicData uri="http://schemas.microsoft.com/office/word/2010/wordprocessingShape">
                    <wps:wsp>
                      <wps:cNvCnPr/>
                      <wps:spPr>
                        <a:xfrm flipH="1">
                          <a:off x="0" y="0"/>
                          <a:ext cx="800100" cy="3429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 id="Straight Arrow Connector 2" o:spid="_x0000_s1026" type="#_x0000_t32" style="position:absolute;margin-left:27pt;margin-top:29.4pt;width:63pt;height:27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" strokecolor="#4f81bd [3204]" strokeweight="2pt">
                <v:stroke endarrow="open"/>
                <v:shadow on="t" opacity="24903f" mv:blur="40000f" origin=",.5" offset="0,20000emu"/>
              </v:shape>
            </w:pict>
          </mc:Fallback>
        </mc:AlternateContent>
      </w:r>
    </w:p>
    <w:p w14:paraId="1B3A9CF0" w14:textId="77777777" w:rsidR="00DA4C7B" w:rsidRDefault="00DA4C7B" w:rsidP="00BD2BE5">
      <w:pPr>
        <w:rPr>
          <w:sz w:val="22"/>
          <w:szCs w:val="22"/>
        </w:rPr>
      </w:pPr>
    </w:p>
    <w:p w14:paraId="32A35BC2" w14:textId="77777777" w:rsidR="00DA4C7B" w:rsidRDefault="00DA4C7B" w:rsidP="00BD2BE5">
      <w:pPr>
        <w:rPr>
          <w:sz w:val="22"/>
          <w:szCs w:val="22"/>
        </w:rPr>
      </w:pPr>
    </w:p>
    <w:p w14:paraId="400400A3" w14:textId="77777777" w:rsidR="00DA4C7B" w:rsidRDefault="00DA4C7B" w:rsidP="00BD2BE5">
      <w:pPr>
        <w:rPr>
          <w:sz w:val="22"/>
          <w:szCs w:val="22"/>
        </w:rPr>
      </w:pPr>
    </w:p>
    <w:p w14:paraId="74993AEA" w14:textId="77777777" w:rsidR="00DA4C7B" w:rsidRDefault="00DA4C7B" w:rsidP="00BD2BE5">
      <w:pPr>
        <w:rPr>
          <w:sz w:val="22"/>
          <w:szCs w:val="22"/>
        </w:rPr>
      </w:pPr>
    </w:p>
    <w:p w14:paraId="35760AB6" w14:textId="77777777" w:rsidR="00BD2BE5" w:rsidRPr="00A04136" w:rsidRDefault="00BD2BE5" w:rsidP="00BD2BE5">
      <w:pPr>
        <w:rPr>
          <w:sz w:val="22"/>
          <w:szCs w:val="22"/>
        </w:rPr>
      </w:pPr>
      <w:r>
        <w:rPr>
          <w:sz w:val="22"/>
          <w:szCs w:val="22"/>
        </w:rPr>
        <w:t xml:space="preserve">&lt;a </w:t>
      </w:r>
      <w:proofErr w:type="spellStart"/>
      <w:r>
        <w:rPr>
          <w:sz w:val="22"/>
          <w:szCs w:val="22"/>
        </w:rPr>
        <w:t>href</w:t>
      </w:r>
      <w:proofErr w:type="spellEnd"/>
      <w:r>
        <w:rPr>
          <w:sz w:val="22"/>
          <w:szCs w:val="22"/>
        </w:rPr>
        <w:t>=</w:t>
      </w:r>
      <w:hyperlink r:id="rId11" w:history="1">
        <w:r w:rsidRPr="008E06F9">
          <w:rPr>
            <w:rStyle w:val="Hyperlink"/>
            <w:sz w:val="22"/>
            <w:szCs w:val="22"/>
          </w:rPr>
          <w:t>http://www.google.com</w:t>
        </w:r>
      </w:hyperlink>
      <w:r>
        <w:rPr>
          <w:sz w:val="22"/>
          <w:szCs w:val="22"/>
        </w:rPr>
        <w:t>&gt;Google&lt;/a&gt;</w:t>
      </w:r>
    </w:p>
    <w:p w14:paraId="0C85AA95" w14:textId="77777777" w:rsidR="00BD2BE5" w:rsidRDefault="00BD2BE5" w:rsidP="00BD2BE5">
      <w:pPr>
        <w:rPr>
          <w:sz w:val="22"/>
          <w:szCs w:val="22"/>
        </w:rPr>
      </w:pPr>
    </w:p>
    <w:p w14:paraId="7EEDCE06" w14:textId="77777777" w:rsidR="00DA4C7B" w:rsidRDefault="00DA4C7B" w:rsidP="00BD2BE5">
      <w:pPr>
        <w:rPr>
          <w:sz w:val="22"/>
          <w:szCs w:val="22"/>
        </w:rPr>
      </w:pPr>
    </w:p>
    <w:p w14:paraId="0405A95B" w14:textId="77777777" w:rsidR="00DA4C7B" w:rsidRDefault="00DA4C7B" w:rsidP="00BD2BE5">
      <w:pPr>
        <w:rPr>
          <w:sz w:val="22"/>
          <w:szCs w:val="22"/>
        </w:rPr>
      </w:pPr>
    </w:p>
    <w:p w14:paraId="683EAE32" w14:textId="242B52EA" w:rsidR="00BD2BE5" w:rsidRDefault="00DA4C7B" w:rsidP="00BD2BE5">
      <w:pPr>
        <w:rPr>
          <w:sz w:val="22"/>
          <w:szCs w:val="22"/>
        </w:rPr>
      </w:pPr>
      <w:r>
        <w:rPr>
          <w:sz w:val="22"/>
          <w:szCs w:val="22"/>
        </w:rPr>
        <w:t>2.  Write 5</w:t>
      </w:r>
      <w:r w:rsidR="00BD2BE5">
        <w:rPr>
          <w:sz w:val="22"/>
          <w:szCs w:val="22"/>
        </w:rPr>
        <w:t xml:space="preserve"> HTML tags</w:t>
      </w:r>
      <w:r w:rsidR="00431A1E">
        <w:rPr>
          <w:sz w:val="22"/>
          <w:szCs w:val="22"/>
        </w:rPr>
        <w:t xml:space="preserve"> not in the image above</w:t>
      </w:r>
      <w:r w:rsidR="00BD2BE5">
        <w:rPr>
          <w:sz w:val="22"/>
          <w:szCs w:val="22"/>
        </w:rPr>
        <w:t xml:space="preserve"> and what they do.  </w:t>
      </w:r>
    </w:p>
    <w:p w14:paraId="47AD9F76" w14:textId="77777777" w:rsidR="00BD2BE5" w:rsidRDefault="00BD2BE5" w:rsidP="00BD2BE5">
      <w:pPr>
        <w:rPr>
          <w:sz w:val="22"/>
          <w:szCs w:val="22"/>
        </w:rPr>
      </w:pPr>
    </w:p>
    <w:p w14:paraId="6ACB4FE6" w14:textId="77777777" w:rsidR="00BD2BE5" w:rsidRPr="00A04136" w:rsidRDefault="00BD2BE5" w:rsidP="00BD2BE5">
      <w:pPr>
        <w:rPr>
          <w:b/>
          <w:sz w:val="22"/>
          <w:szCs w:val="22"/>
        </w:rPr>
      </w:pPr>
      <w:r w:rsidRPr="00A04136">
        <w:rPr>
          <w:b/>
          <w:sz w:val="22"/>
          <w:szCs w:val="22"/>
        </w:rPr>
        <w:t>3 Points Each - CSS Questions</w:t>
      </w:r>
    </w:p>
    <w:p w14:paraId="14C52930" w14:textId="77777777" w:rsidR="00BD2BE5" w:rsidRDefault="00BD2BE5" w:rsidP="00BD2BE5">
      <w:pPr>
        <w:rPr>
          <w:sz w:val="22"/>
          <w:szCs w:val="22"/>
        </w:rPr>
      </w:pPr>
    </w:p>
    <w:p w14:paraId="6AC9C903" w14:textId="77777777" w:rsidR="00BD2BE5" w:rsidRPr="00675DF5" w:rsidRDefault="00BD2BE5" w:rsidP="00BD2BE5">
      <w:pPr>
        <w:pBdr>
          <w:top w:val="single" w:sz="6" w:space="8" w:color="E1E1E2"/>
          <w:left w:val="single" w:sz="6" w:space="8" w:color="E1E1E2"/>
          <w:bottom w:val="single" w:sz="6" w:space="8" w:color="E1E1E2"/>
          <w:right w:val="single" w:sz="6" w:space="8" w:color="E1E1E2"/>
        </w:pBd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75"/>
        <w:rPr>
          <w:rFonts w:ascii="Courier" w:hAnsi="Courier" w:cs="Courier"/>
          <w:color w:val="555555"/>
          <w:sz w:val="20"/>
          <w:szCs w:val="20"/>
        </w:rPr>
      </w:pPr>
      <w:r w:rsidRPr="00675DF5">
        <w:rPr>
          <w:rFonts w:ascii="Courier" w:hAnsi="Courier" w:cs="Courier"/>
          <w:color w:val="555555"/>
          <w:sz w:val="20"/>
          <w:szCs w:val="20"/>
        </w:rPr>
        <w:t xml:space="preserve">h2 {   </w:t>
      </w:r>
      <w:r w:rsidRPr="00675DF5">
        <w:rPr>
          <w:rFonts w:ascii="Courier" w:hAnsi="Courier" w:cs="Courier"/>
          <w:i/>
          <w:iCs/>
          <w:color w:val="555555"/>
          <w:sz w:val="20"/>
          <w:szCs w:val="20"/>
        </w:rPr>
        <w:t>color: #666</w:t>
      </w:r>
      <w:proofErr w:type="gramStart"/>
      <w:r w:rsidRPr="00675DF5">
        <w:rPr>
          <w:rFonts w:ascii="Courier" w:hAnsi="Courier" w:cs="Courier"/>
          <w:color w:val="555555"/>
          <w:sz w:val="20"/>
          <w:szCs w:val="20"/>
        </w:rPr>
        <w:t>; }</w:t>
      </w:r>
      <w:proofErr w:type="gramEnd"/>
    </w:p>
    <w:p w14:paraId="5A31693B" w14:textId="77777777" w:rsidR="00BD2BE5" w:rsidRDefault="00BD2BE5" w:rsidP="00BD2BE5">
      <w:pPr>
        <w:rPr>
          <w:sz w:val="22"/>
          <w:szCs w:val="22"/>
        </w:rPr>
      </w:pPr>
    </w:p>
    <w:p w14:paraId="349EE110" w14:textId="77777777" w:rsidR="00BD2BE5" w:rsidRPr="00675DF5" w:rsidRDefault="00BD2BE5" w:rsidP="00BD2BE5">
      <w:pPr>
        <w:pStyle w:val="ListParagraph"/>
        <w:numPr>
          <w:ilvl w:val="0"/>
          <w:numId w:val="3"/>
        </w:numPr>
        <w:rPr>
          <w:sz w:val="22"/>
          <w:szCs w:val="22"/>
        </w:rPr>
      </w:pPr>
      <w:r w:rsidRPr="00675DF5">
        <w:rPr>
          <w:sz w:val="22"/>
          <w:szCs w:val="22"/>
        </w:rPr>
        <w:t>What is th</w:t>
      </w:r>
      <w:r>
        <w:rPr>
          <w:sz w:val="22"/>
          <w:szCs w:val="22"/>
        </w:rPr>
        <w:t xml:space="preserve">e proper </w:t>
      </w:r>
      <w:proofErr w:type="spellStart"/>
      <w:r>
        <w:rPr>
          <w:sz w:val="22"/>
          <w:szCs w:val="22"/>
        </w:rPr>
        <w:t>css</w:t>
      </w:r>
      <w:proofErr w:type="spellEnd"/>
      <w:r>
        <w:rPr>
          <w:sz w:val="22"/>
          <w:szCs w:val="22"/>
        </w:rPr>
        <w:t xml:space="preserve"> identification / naming convention </w:t>
      </w:r>
      <w:proofErr w:type="gramStart"/>
      <w:r>
        <w:rPr>
          <w:sz w:val="22"/>
          <w:szCs w:val="22"/>
        </w:rPr>
        <w:t>for :</w:t>
      </w:r>
      <w:proofErr w:type="gramEnd"/>
      <w:r>
        <w:rPr>
          <w:sz w:val="22"/>
          <w:szCs w:val="22"/>
        </w:rPr>
        <w:t xml:space="preserve"> </w:t>
      </w:r>
      <w:r w:rsidRPr="00675DF5">
        <w:rPr>
          <w:b/>
          <w:sz w:val="22"/>
          <w:szCs w:val="22"/>
        </w:rPr>
        <w:t>“H2”</w:t>
      </w:r>
      <w:r>
        <w:rPr>
          <w:b/>
          <w:sz w:val="22"/>
          <w:szCs w:val="22"/>
        </w:rPr>
        <w:t xml:space="preserve"> </w:t>
      </w:r>
      <w:r w:rsidRPr="00675DF5">
        <w:rPr>
          <w:sz w:val="22"/>
          <w:szCs w:val="22"/>
        </w:rPr>
        <w:t>?</w:t>
      </w:r>
    </w:p>
    <w:p w14:paraId="4E2CFA7A" w14:textId="77777777" w:rsidR="00BD2BE5" w:rsidRPr="00A04136" w:rsidRDefault="00BD2BE5" w:rsidP="00BD2BE5">
      <w:pPr>
        <w:pStyle w:val="ListParagraph"/>
        <w:numPr>
          <w:ilvl w:val="0"/>
          <w:numId w:val="3"/>
        </w:numPr>
        <w:rPr>
          <w:sz w:val="22"/>
          <w:szCs w:val="22"/>
        </w:rPr>
      </w:pPr>
      <w:r>
        <w:rPr>
          <w:sz w:val="22"/>
          <w:szCs w:val="22"/>
        </w:rPr>
        <w:t xml:space="preserve">What is the proper </w:t>
      </w:r>
      <w:proofErr w:type="spellStart"/>
      <w:r>
        <w:rPr>
          <w:sz w:val="22"/>
          <w:szCs w:val="22"/>
        </w:rPr>
        <w:t>css</w:t>
      </w:r>
      <w:proofErr w:type="spellEnd"/>
      <w:r>
        <w:rPr>
          <w:sz w:val="22"/>
          <w:szCs w:val="22"/>
        </w:rPr>
        <w:t xml:space="preserve"> identification / naming convention for:  </w:t>
      </w:r>
      <w:r w:rsidRPr="00675DF5">
        <w:rPr>
          <w:b/>
          <w:sz w:val="22"/>
          <w:szCs w:val="22"/>
        </w:rPr>
        <w:t>color: #666</w:t>
      </w:r>
      <w:proofErr w:type="gramStart"/>
      <w:r w:rsidRPr="00675DF5">
        <w:rPr>
          <w:b/>
          <w:sz w:val="22"/>
          <w:szCs w:val="22"/>
        </w:rPr>
        <w:t>;</w:t>
      </w:r>
      <w:r>
        <w:rPr>
          <w:b/>
          <w:sz w:val="22"/>
          <w:szCs w:val="22"/>
        </w:rPr>
        <w:t xml:space="preserve">  ?</w:t>
      </w:r>
      <w:proofErr w:type="gramEnd"/>
    </w:p>
    <w:p w14:paraId="2E920817" w14:textId="77777777" w:rsidR="00BD2BE5" w:rsidRPr="00A04136" w:rsidRDefault="00BD2BE5" w:rsidP="00BD2BE5">
      <w:pPr>
        <w:pStyle w:val="ListParagraph"/>
        <w:numPr>
          <w:ilvl w:val="0"/>
          <w:numId w:val="3"/>
        </w:numPr>
        <w:rPr>
          <w:sz w:val="22"/>
          <w:szCs w:val="22"/>
        </w:rPr>
      </w:pPr>
      <w:r>
        <w:rPr>
          <w:sz w:val="22"/>
          <w:szCs w:val="22"/>
        </w:rPr>
        <w:t xml:space="preserve">What is the proper </w:t>
      </w:r>
      <w:proofErr w:type="spellStart"/>
      <w:r>
        <w:rPr>
          <w:sz w:val="22"/>
          <w:szCs w:val="22"/>
        </w:rPr>
        <w:t>css</w:t>
      </w:r>
      <w:proofErr w:type="spellEnd"/>
      <w:r>
        <w:rPr>
          <w:sz w:val="22"/>
          <w:szCs w:val="22"/>
        </w:rPr>
        <w:t xml:space="preserve"> identification / naming convention for: </w:t>
      </w:r>
      <w:r>
        <w:rPr>
          <w:b/>
          <w:sz w:val="22"/>
          <w:szCs w:val="22"/>
        </w:rPr>
        <w:t>color:</w:t>
      </w:r>
    </w:p>
    <w:p w14:paraId="334D382B" w14:textId="77777777" w:rsidR="00BD2BE5" w:rsidRPr="00A04136" w:rsidRDefault="00BD2BE5" w:rsidP="00BD2BE5">
      <w:pPr>
        <w:pStyle w:val="ListParagraph"/>
        <w:numPr>
          <w:ilvl w:val="0"/>
          <w:numId w:val="3"/>
        </w:numPr>
        <w:rPr>
          <w:sz w:val="22"/>
          <w:szCs w:val="22"/>
        </w:rPr>
      </w:pPr>
      <w:r>
        <w:rPr>
          <w:sz w:val="22"/>
          <w:szCs w:val="22"/>
        </w:rPr>
        <w:t xml:space="preserve">What is the proper </w:t>
      </w:r>
      <w:proofErr w:type="spellStart"/>
      <w:r>
        <w:rPr>
          <w:sz w:val="22"/>
          <w:szCs w:val="22"/>
        </w:rPr>
        <w:t>css</w:t>
      </w:r>
      <w:proofErr w:type="spellEnd"/>
      <w:r>
        <w:rPr>
          <w:sz w:val="22"/>
          <w:szCs w:val="22"/>
        </w:rPr>
        <w:t xml:space="preserve"> identification / naming convention for: </w:t>
      </w:r>
      <w:r w:rsidRPr="00A04136">
        <w:rPr>
          <w:b/>
          <w:sz w:val="22"/>
          <w:szCs w:val="22"/>
        </w:rPr>
        <w:t>#666</w:t>
      </w:r>
      <w:r>
        <w:rPr>
          <w:b/>
          <w:sz w:val="22"/>
          <w:szCs w:val="22"/>
        </w:rPr>
        <w:t>?</w:t>
      </w:r>
    </w:p>
    <w:p w14:paraId="34708CFC" w14:textId="77777777" w:rsidR="00BD2BE5" w:rsidRDefault="00BD2BE5" w:rsidP="00BD2BE5">
      <w:pPr>
        <w:pStyle w:val="ListParagraph"/>
        <w:numPr>
          <w:ilvl w:val="0"/>
          <w:numId w:val="3"/>
        </w:numPr>
        <w:rPr>
          <w:sz w:val="22"/>
          <w:szCs w:val="22"/>
        </w:rPr>
      </w:pPr>
      <w:r>
        <w:rPr>
          <w:sz w:val="22"/>
          <w:szCs w:val="22"/>
        </w:rPr>
        <w:t>What does the H2 element used for?</w:t>
      </w:r>
    </w:p>
    <w:p w14:paraId="5CDD5E56" w14:textId="77777777" w:rsidR="00BD2BE5" w:rsidRDefault="00BD2BE5" w:rsidP="00BD2BE5">
      <w:pPr>
        <w:rPr>
          <w:sz w:val="22"/>
          <w:szCs w:val="22"/>
        </w:rPr>
      </w:pPr>
    </w:p>
    <w:p w14:paraId="3378EB53" w14:textId="77777777" w:rsidR="00BD2BE5" w:rsidRDefault="00BD2BE5" w:rsidP="00517D09">
      <w:pPr>
        <w:rPr>
          <w:b/>
          <w:sz w:val="22"/>
          <w:szCs w:val="22"/>
        </w:rPr>
      </w:pPr>
    </w:p>
    <w:p w14:paraId="40E8A013" w14:textId="77777777" w:rsidR="00517D09" w:rsidRPr="00A04136" w:rsidRDefault="00C1049F" w:rsidP="00517D09">
      <w:pPr>
        <w:rPr>
          <w:b/>
          <w:sz w:val="22"/>
          <w:szCs w:val="22"/>
        </w:rPr>
      </w:pPr>
      <w:r>
        <w:rPr>
          <w:b/>
          <w:sz w:val="22"/>
          <w:szCs w:val="22"/>
        </w:rPr>
        <w:t>Git Questions 1 Point</w:t>
      </w:r>
      <w:r w:rsidR="00517D09" w:rsidRPr="00A04136">
        <w:rPr>
          <w:b/>
          <w:sz w:val="22"/>
          <w:szCs w:val="22"/>
        </w:rPr>
        <w:t xml:space="preserve"> Each:</w:t>
      </w:r>
    </w:p>
    <w:p w14:paraId="3751D956" w14:textId="77777777" w:rsidR="008357EF" w:rsidRDefault="008357EF" w:rsidP="008357EF">
      <w:pPr>
        <w:rPr>
          <w:sz w:val="22"/>
          <w:szCs w:val="22"/>
        </w:rPr>
      </w:pPr>
    </w:p>
    <w:p w14:paraId="5A0B8950" w14:textId="77777777" w:rsidR="008357EF" w:rsidRDefault="008357EF" w:rsidP="008357EF">
      <w:pPr>
        <w:pStyle w:val="ListParagraph"/>
        <w:numPr>
          <w:ilvl w:val="0"/>
          <w:numId w:val="2"/>
        </w:numPr>
        <w:rPr>
          <w:sz w:val="22"/>
          <w:szCs w:val="22"/>
        </w:rPr>
      </w:pPr>
      <w:r w:rsidRPr="008357EF">
        <w:rPr>
          <w:sz w:val="22"/>
          <w:szCs w:val="22"/>
        </w:rPr>
        <w:t>What is GIT?</w:t>
      </w:r>
    </w:p>
    <w:p w14:paraId="079FB070" w14:textId="77777777" w:rsidR="00624BE6" w:rsidRPr="008357EF" w:rsidRDefault="00624BE6" w:rsidP="008357EF">
      <w:pPr>
        <w:pStyle w:val="ListParagraph"/>
        <w:numPr>
          <w:ilvl w:val="0"/>
          <w:numId w:val="2"/>
        </w:numPr>
        <w:rPr>
          <w:sz w:val="22"/>
          <w:szCs w:val="22"/>
        </w:rPr>
      </w:pPr>
      <w:r>
        <w:rPr>
          <w:sz w:val="22"/>
          <w:szCs w:val="22"/>
        </w:rPr>
        <w:t>How do you think you would use GIT in the future?</w:t>
      </w:r>
    </w:p>
    <w:p w14:paraId="14405B28" w14:textId="77777777" w:rsidR="008357EF" w:rsidRDefault="008357EF" w:rsidP="008357EF">
      <w:pPr>
        <w:pStyle w:val="ListParagraph"/>
        <w:numPr>
          <w:ilvl w:val="0"/>
          <w:numId w:val="2"/>
        </w:numPr>
        <w:rPr>
          <w:sz w:val="22"/>
          <w:szCs w:val="22"/>
        </w:rPr>
      </w:pPr>
      <w:r>
        <w:rPr>
          <w:sz w:val="22"/>
          <w:szCs w:val="22"/>
        </w:rPr>
        <w:t>Why use version control when writing a program?</w:t>
      </w:r>
    </w:p>
    <w:p w14:paraId="03F5D64A" w14:textId="77777777" w:rsidR="008357EF" w:rsidRDefault="008357EF" w:rsidP="008357EF">
      <w:pPr>
        <w:pStyle w:val="ListParagraph"/>
        <w:numPr>
          <w:ilvl w:val="0"/>
          <w:numId w:val="2"/>
        </w:numPr>
        <w:rPr>
          <w:sz w:val="22"/>
          <w:szCs w:val="22"/>
        </w:rPr>
      </w:pPr>
      <w:r>
        <w:rPr>
          <w:sz w:val="22"/>
          <w:szCs w:val="22"/>
        </w:rPr>
        <w:t xml:space="preserve">What does the command </w:t>
      </w:r>
      <w:proofErr w:type="spellStart"/>
      <w:r w:rsidRPr="008357EF">
        <w:rPr>
          <w:b/>
          <w:sz w:val="22"/>
          <w:szCs w:val="22"/>
        </w:rPr>
        <w:t>gitinit</w:t>
      </w:r>
      <w:proofErr w:type="spellEnd"/>
      <w:r>
        <w:rPr>
          <w:sz w:val="22"/>
          <w:szCs w:val="22"/>
        </w:rPr>
        <w:t xml:space="preserve"> do?</w:t>
      </w:r>
    </w:p>
    <w:p w14:paraId="7740CC73" w14:textId="77777777" w:rsidR="0018250C" w:rsidRDefault="008357EF" w:rsidP="0018250C">
      <w:pPr>
        <w:pStyle w:val="ListParagraph"/>
        <w:numPr>
          <w:ilvl w:val="0"/>
          <w:numId w:val="2"/>
        </w:numPr>
        <w:rPr>
          <w:sz w:val="22"/>
          <w:szCs w:val="22"/>
        </w:rPr>
      </w:pPr>
      <w:r>
        <w:rPr>
          <w:sz w:val="22"/>
          <w:szCs w:val="22"/>
        </w:rPr>
        <w:t xml:space="preserve">What does the command </w:t>
      </w:r>
      <w:r w:rsidRPr="008357EF">
        <w:rPr>
          <w:b/>
          <w:sz w:val="22"/>
          <w:szCs w:val="22"/>
        </w:rPr>
        <w:t>git add</w:t>
      </w:r>
      <w:r>
        <w:rPr>
          <w:sz w:val="22"/>
          <w:szCs w:val="22"/>
        </w:rPr>
        <w:t xml:space="preserve"> do?</w:t>
      </w:r>
    </w:p>
    <w:p w14:paraId="3E128A3A" w14:textId="0BF04A1F" w:rsidR="00624BE6" w:rsidRPr="0018250C" w:rsidRDefault="00624BE6" w:rsidP="0018250C">
      <w:pPr>
        <w:pStyle w:val="ListParagraph"/>
        <w:numPr>
          <w:ilvl w:val="0"/>
          <w:numId w:val="2"/>
        </w:numPr>
        <w:rPr>
          <w:sz w:val="22"/>
          <w:szCs w:val="22"/>
        </w:rPr>
      </w:pPr>
      <w:r w:rsidRPr="0018250C">
        <w:rPr>
          <w:sz w:val="22"/>
          <w:szCs w:val="22"/>
        </w:rPr>
        <w:t xml:space="preserve">What does this command do: </w:t>
      </w:r>
      <w:r w:rsidRPr="0018250C">
        <w:rPr>
          <w:b/>
          <w:sz w:val="22"/>
          <w:szCs w:val="22"/>
        </w:rPr>
        <w:t>git commit –m “my first commit”</w:t>
      </w:r>
    </w:p>
    <w:p w14:paraId="684D9C20" w14:textId="77777777" w:rsidR="00624BE6" w:rsidRDefault="00624BE6" w:rsidP="00624BE6">
      <w:pPr>
        <w:pStyle w:val="ListParagraph"/>
        <w:numPr>
          <w:ilvl w:val="0"/>
          <w:numId w:val="2"/>
        </w:numPr>
        <w:rPr>
          <w:sz w:val="22"/>
          <w:szCs w:val="22"/>
        </w:rPr>
      </w:pPr>
      <w:r>
        <w:rPr>
          <w:sz w:val="22"/>
          <w:szCs w:val="22"/>
        </w:rPr>
        <w:t xml:space="preserve">What does this command do:  </w:t>
      </w:r>
      <w:r w:rsidRPr="00624BE6">
        <w:rPr>
          <w:b/>
          <w:sz w:val="22"/>
          <w:szCs w:val="22"/>
        </w:rPr>
        <w:t>git push origin master</w:t>
      </w:r>
    </w:p>
    <w:p w14:paraId="046B554A" w14:textId="77777777" w:rsidR="00624BE6" w:rsidRDefault="00624BE6" w:rsidP="00624BE6">
      <w:pPr>
        <w:pStyle w:val="ListParagraph"/>
        <w:numPr>
          <w:ilvl w:val="0"/>
          <w:numId w:val="2"/>
        </w:numPr>
        <w:rPr>
          <w:sz w:val="22"/>
          <w:szCs w:val="22"/>
        </w:rPr>
      </w:pPr>
      <w:r>
        <w:rPr>
          <w:sz w:val="22"/>
          <w:szCs w:val="22"/>
        </w:rPr>
        <w:t xml:space="preserve">What is </w:t>
      </w:r>
      <w:r w:rsidRPr="00624BE6">
        <w:rPr>
          <w:b/>
          <w:sz w:val="22"/>
          <w:szCs w:val="22"/>
        </w:rPr>
        <w:t>origin</w:t>
      </w:r>
      <w:r>
        <w:rPr>
          <w:sz w:val="22"/>
          <w:szCs w:val="22"/>
        </w:rPr>
        <w:t xml:space="preserve"> in the previous command?</w:t>
      </w:r>
    </w:p>
    <w:p w14:paraId="24B3AD4F" w14:textId="77777777" w:rsidR="00624BE6" w:rsidRPr="00624BE6" w:rsidRDefault="00624BE6" w:rsidP="00624BE6">
      <w:pPr>
        <w:pStyle w:val="ListParagraph"/>
        <w:numPr>
          <w:ilvl w:val="0"/>
          <w:numId w:val="2"/>
        </w:numPr>
        <w:rPr>
          <w:sz w:val="22"/>
          <w:szCs w:val="22"/>
        </w:rPr>
      </w:pPr>
      <w:r>
        <w:rPr>
          <w:sz w:val="22"/>
          <w:szCs w:val="22"/>
        </w:rPr>
        <w:t xml:space="preserve">What is </w:t>
      </w:r>
      <w:r>
        <w:rPr>
          <w:b/>
          <w:sz w:val="22"/>
          <w:szCs w:val="22"/>
        </w:rPr>
        <w:t xml:space="preserve">master </w:t>
      </w:r>
      <w:r>
        <w:rPr>
          <w:sz w:val="22"/>
          <w:szCs w:val="22"/>
        </w:rPr>
        <w:t>in the previous command?</w:t>
      </w:r>
    </w:p>
    <w:p w14:paraId="1C0C76BC" w14:textId="77777777" w:rsidR="00624BE6" w:rsidRPr="00624BE6" w:rsidRDefault="00624BE6" w:rsidP="00624BE6">
      <w:pPr>
        <w:pStyle w:val="ListParagraph"/>
        <w:numPr>
          <w:ilvl w:val="0"/>
          <w:numId w:val="2"/>
        </w:numPr>
        <w:rPr>
          <w:sz w:val="22"/>
          <w:szCs w:val="22"/>
        </w:rPr>
      </w:pPr>
      <w:r w:rsidRPr="00624BE6">
        <w:rPr>
          <w:sz w:val="22"/>
          <w:szCs w:val="22"/>
        </w:rPr>
        <w:t>Explain what this command is doing:</w:t>
      </w:r>
    </w:p>
    <w:p w14:paraId="2533C544" w14:textId="77777777" w:rsidR="00624BE6" w:rsidRDefault="00624BE6" w:rsidP="008357EF">
      <w:pPr>
        <w:ind w:left="360"/>
        <w:rPr>
          <w:sz w:val="22"/>
          <w:szCs w:val="22"/>
        </w:rPr>
      </w:pPr>
    </w:p>
    <w:p w14:paraId="4E2399AB" w14:textId="00E629EC" w:rsidR="00624BE6" w:rsidRDefault="00624BE6" w:rsidP="00624BE6">
      <w:pPr>
        <w:ind w:left="360" w:firstLine="360"/>
        <w:rPr>
          <w:sz w:val="22"/>
          <w:szCs w:val="22"/>
        </w:rPr>
      </w:pPr>
      <w:proofErr w:type="gramStart"/>
      <w:r>
        <w:rPr>
          <w:sz w:val="22"/>
          <w:szCs w:val="22"/>
        </w:rPr>
        <w:t>git</w:t>
      </w:r>
      <w:proofErr w:type="gramEnd"/>
      <w:r>
        <w:rPr>
          <w:sz w:val="22"/>
          <w:szCs w:val="22"/>
        </w:rPr>
        <w:t xml:space="preserve"> remote </w:t>
      </w:r>
      <w:r w:rsidR="0018250C">
        <w:rPr>
          <w:sz w:val="22"/>
          <w:szCs w:val="22"/>
        </w:rPr>
        <w:t xml:space="preserve">add </w:t>
      </w:r>
      <w:r>
        <w:rPr>
          <w:sz w:val="22"/>
          <w:szCs w:val="22"/>
        </w:rPr>
        <w:t xml:space="preserve">origin </w:t>
      </w:r>
      <w:hyperlink r:id="rId12" w:history="1">
        <w:r w:rsidRPr="008E06F9">
          <w:rPr>
            <w:rStyle w:val="Hyperlink"/>
            <w:sz w:val="22"/>
            <w:szCs w:val="22"/>
          </w:rPr>
          <w:t>git@github.com:h5bp/html5-boilerplate.git</w:t>
        </w:r>
      </w:hyperlink>
    </w:p>
    <w:p w14:paraId="46CB1867" w14:textId="77777777" w:rsidR="008357EF" w:rsidRDefault="00624BE6" w:rsidP="00624BE6">
      <w:pPr>
        <w:rPr>
          <w:sz w:val="22"/>
          <w:szCs w:val="22"/>
        </w:rPr>
      </w:pPr>
      <w:r>
        <w:rPr>
          <w:sz w:val="22"/>
          <w:szCs w:val="22"/>
        </w:rPr>
        <w:t xml:space="preserve"> </w:t>
      </w:r>
    </w:p>
    <w:p w14:paraId="7873F4BE" w14:textId="77777777" w:rsidR="00BD2BE5" w:rsidRDefault="00BD2BE5" w:rsidP="00624BE6">
      <w:pPr>
        <w:rPr>
          <w:b/>
          <w:sz w:val="22"/>
          <w:szCs w:val="22"/>
        </w:rPr>
      </w:pPr>
    </w:p>
    <w:p w14:paraId="13810840" w14:textId="77777777" w:rsidR="00BD2BE5" w:rsidRDefault="00BD2BE5" w:rsidP="00624BE6">
      <w:pPr>
        <w:rPr>
          <w:b/>
          <w:sz w:val="22"/>
          <w:szCs w:val="22"/>
        </w:rPr>
      </w:pPr>
    </w:p>
    <w:p w14:paraId="58263007" w14:textId="77777777" w:rsidR="00BD2BE5" w:rsidRDefault="00BD2BE5" w:rsidP="00624BE6">
      <w:pPr>
        <w:rPr>
          <w:b/>
          <w:sz w:val="22"/>
          <w:szCs w:val="22"/>
        </w:rPr>
      </w:pPr>
    </w:p>
    <w:p w14:paraId="4C0D5FE6" w14:textId="77777777" w:rsidR="00BD2BE5" w:rsidRDefault="00BD2BE5" w:rsidP="00624BE6">
      <w:pPr>
        <w:rPr>
          <w:b/>
          <w:sz w:val="22"/>
          <w:szCs w:val="22"/>
        </w:rPr>
      </w:pPr>
    </w:p>
    <w:p w14:paraId="3824CEDA" w14:textId="77777777" w:rsidR="00BD2BE5" w:rsidRDefault="00BD2BE5" w:rsidP="00624BE6">
      <w:pPr>
        <w:rPr>
          <w:b/>
          <w:sz w:val="22"/>
          <w:szCs w:val="22"/>
        </w:rPr>
      </w:pPr>
    </w:p>
    <w:p w14:paraId="772041EE" w14:textId="77777777" w:rsidR="00BD2BE5" w:rsidRDefault="00BD2BE5" w:rsidP="00624BE6">
      <w:pPr>
        <w:rPr>
          <w:b/>
          <w:sz w:val="22"/>
          <w:szCs w:val="22"/>
        </w:rPr>
      </w:pPr>
    </w:p>
    <w:p w14:paraId="2B8E4544" w14:textId="77777777" w:rsidR="00BD2BE5" w:rsidRDefault="00BD2BE5" w:rsidP="00624BE6">
      <w:pPr>
        <w:rPr>
          <w:b/>
          <w:sz w:val="22"/>
          <w:szCs w:val="22"/>
        </w:rPr>
      </w:pPr>
    </w:p>
    <w:p w14:paraId="0C041AA6" w14:textId="77B5752E" w:rsidR="00624BE6" w:rsidRPr="0018250C" w:rsidRDefault="00A04136" w:rsidP="00624BE6">
      <w:pPr>
        <w:rPr>
          <w:rFonts w:ascii="Helvetica" w:hAnsi="Helvetica"/>
          <w:b/>
          <w:sz w:val="22"/>
          <w:szCs w:val="22"/>
        </w:rPr>
      </w:pPr>
      <w:r w:rsidRPr="00A04136">
        <w:rPr>
          <w:b/>
          <w:sz w:val="22"/>
          <w:szCs w:val="22"/>
        </w:rPr>
        <w:lastRenderedPageBreak/>
        <w:t xml:space="preserve">Layout </w:t>
      </w:r>
      <w:r w:rsidR="00DA4C7B">
        <w:rPr>
          <w:b/>
          <w:sz w:val="22"/>
          <w:szCs w:val="22"/>
        </w:rPr>
        <w:t>Creation – 20 Points Total</w:t>
      </w:r>
    </w:p>
    <w:p w14:paraId="147EF6B9" w14:textId="77777777" w:rsidR="00DA4C7B" w:rsidRDefault="00DA4C7B" w:rsidP="00624BE6">
      <w:pPr>
        <w:rPr>
          <w:b/>
          <w:sz w:val="22"/>
          <w:szCs w:val="22"/>
        </w:rPr>
      </w:pPr>
    </w:p>
    <w:p w14:paraId="65CBD552" w14:textId="77777777" w:rsidR="00DA4C7B" w:rsidRDefault="00DA4C7B" w:rsidP="00624BE6">
      <w:pPr>
        <w:rPr>
          <w:sz w:val="22"/>
          <w:szCs w:val="22"/>
        </w:rPr>
      </w:pPr>
      <w:r>
        <w:rPr>
          <w:sz w:val="22"/>
          <w:szCs w:val="22"/>
        </w:rPr>
        <w:t>Using Adobe Illustrator create a layout for a website using the golden ratio horizontally and vertically.  The width of the layout should be 960px and you should use the golden ratio to determine the height of the website.   Just use a wire frame that includes the lines associated with the major regions.  You do not need to include links or be detailed.  I expect to see 3-4 instances of the golden ratio being used within the layout.  Export a PNG or GIF file of your layout and paste it into your test.</w:t>
      </w:r>
    </w:p>
    <w:p w14:paraId="57C39AE1" w14:textId="77777777" w:rsidR="00DA4C7B" w:rsidRDefault="00DA4C7B" w:rsidP="00624BE6">
      <w:pPr>
        <w:rPr>
          <w:sz w:val="22"/>
          <w:szCs w:val="22"/>
        </w:rPr>
      </w:pPr>
    </w:p>
    <w:p w14:paraId="06199FC1" w14:textId="77777777" w:rsidR="00DA4C7B" w:rsidRDefault="00DA4C7B" w:rsidP="00624BE6">
      <w:pPr>
        <w:rPr>
          <w:b/>
          <w:sz w:val="22"/>
          <w:szCs w:val="22"/>
        </w:rPr>
      </w:pPr>
      <w:r w:rsidRPr="00DA4C7B">
        <w:rPr>
          <w:b/>
          <w:sz w:val="22"/>
          <w:szCs w:val="22"/>
        </w:rPr>
        <w:t>Typography Questions</w:t>
      </w:r>
      <w:r>
        <w:rPr>
          <w:b/>
          <w:sz w:val="22"/>
          <w:szCs w:val="22"/>
        </w:rPr>
        <w:t xml:space="preserve"> – 15 Points (5 Points Each)</w:t>
      </w:r>
    </w:p>
    <w:p w14:paraId="201265D0" w14:textId="77777777" w:rsidR="00DA4C7B" w:rsidRDefault="00DA4C7B" w:rsidP="00624BE6">
      <w:pPr>
        <w:rPr>
          <w:b/>
          <w:sz w:val="22"/>
          <w:szCs w:val="22"/>
        </w:rPr>
      </w:pPr>
    </w:p>
    <w:p w14:paraId="7CD8A6F7" w14:textId="77777777" w:rsidR="00DA4C7B" w:rsidRPr="00DA4C7B" w:rsidRDefault="00DA4C7B" w:rsidP="00DA4C7B">
      <w:pPr>
        <w:pStyle w:val="ListParagraph"/>
        <w:numPr>
          <w:ilvl w:val="0"/>
          <w:numId w:val="4"/>
        </w:numPr>
        <w:rPr>
          <w:sz w:val="22"/>
          <w:szCs w:val="22"/>
        </w:rPr>
      </w:pPr>
      <w:r w:rsidRPr="00DA4C7B">
        <w:rPr>
          <w:sz w:val="22"/>
          <w:szCs w:val="22"/>
        </w:rPr>
        <w:t xml:space="preserve">Name an example of a </w:t>
      </w:r>
      <w:r>
        <w:rPr>
          <w:sz w:val="22"/>
          <w:szCs w:val="22"/>
        </w:rPr>
        <w:t xml:space="preserve">Serif and </w:t>
      </w:r>
      <w:r w:rsidRPr="00DA4C7B">
        <w:rPr>
          <w:sz w:val="22"/>
          <w:szCs w:val="22"/>
        </w:rPr>
        <w:t>Sans Serif Font?</w:t>
      </w:r>
    </w:p>
    <w:p w14:paraId="1E8A39BC" w14:textId="77777777" w:rsidR="00DA4C7B" w:rsidRDefault="00DA4C7B" w:rsidP="00DA4C7B">
      <w:pPr>
        <w:pStyle w:val="ListParagraph"/>
        <w:numPr>
          <w:ilvl w:val="0"/>
          <w:numId w:val="4"/>
        </w:numPr>
        <w:rPr>
          <w:sz w:val="22"/>
          <w:szCs w:val="22"/>
        </w:rPr>
      </w:pPr>
      <w:r>
        <w:rPr>
          <w:sz w:val="22"/>
          <w:szCs w:val="22"/>
        </w:rPr>
        <w:t>What is the difference between a Sans Serif font and a Serif font?</w:t>
      </w:r>
    </w:p>
    <w:p w14:paraId="37D59945" w14:textId="77777777" w:rsidR="00DA4C7B" w:rsidRDefault="00DA4C7B" w:rsidP="00DA4C7B">
      <w:pPr>
        <w:pStyle w:val="ListParagraph"/>
        <w:numPr>
          <w:ilvl w:val="0"/>
          <w:numId w:val="4"/>
        </w:numPr>
        <w:rPr>
          <w:sz w:val="22"/>
          <w:szCs w:val="22"/>
        </w:rPr>
      </w:pPr>
      <w:r>
        <w:rPr>
          <w:sz w:val="22"/>
          <w:szCs w:val="22"/>
        </w:rPr>
        <w:t>What font is used for New York City street signs?</w:t>
      </w:r>
    </w:p>
    <w:p w14:paraId="1865B9D8" w14:textId="77777777" w:rsidR="00DA4C7B" w:rsidRPr="00DA4C7B" w:rsidRDefault="00DA4C7B" w:rsidP="00DA4C7B">
      <w:pPr>
        <w:rPr>
          <w:sz w:val="22"/>
          <w:szCs w:val="22"/>
        </w:rPr>
      </w:pPr>
    </w:p>
    <w:p w14:paraId="11975BC7" w14:textId="77777777" w:rsidR="00DA4C7B" w:rsidRDefault="00DA4C7B" w:rsidP="00624BE6">
      <w:pPr>
        <w:rPr>
          <w:sz w:val="22"/>
          <w:szCs w:val="22"/>
        </w:rPr>
      </w:pPr>
    </w:p>
    <w:p w14:paraId="76A89FA1" w14:textId="77777777" w:rsidR="00DA4C7B" w:rsidRDefault="00DA4C7B" w:rsidP="00624BE6">
      <w:pPr>
        <w:rPr>
          <w:sz w:val="22"/>
          <w:szCs w:val="22"/>
        </w:rPr>
      </w:pPr>
    </w:p>
    <w:p w14:paraId="3E00E87D" w14:textId="77777777" w:rsidR="00DA4C7B" w:rsidRPr="00DA4C7B" w:rsidRDefault="00DA4C7B" w:rsidP="00624BE6">
      <w:pPr>
        <w:rPr>
          <w:sz w:val="22"/>
          <w:szCs w:val="22"/>
        </w:rPr>
      </w:pPr>
    </w:p>
    <w:p w14:paraId="43E3C6C5" w14:textId="77777777" w:rsidR="00517D09" w:rsidRDefault="00517D09" w:rsidP="00624BE6">
      <w:pPr>
        <w:rPr>
          <w:sz w:val="22"/>
          <w:szCs w:val="22"/>
        </w:rPr>
      </w:pPr>
    </w:p>
    <w:p w14:paraId="144D58B9" w14:textId="77777777" w:rsidR="00517D09" w:rsidRPr="008357EF" w:rsidRDefault="00517D09" w:rsidP="00624BE6">
      <w:pPr>
        <w:rPr>
          <w:sz w:val="22"/>
          <w:szCs w:val="22"/>
        </w:rPr>
      </w:pPr>
    </w:p>
    <w:p w14:paraId="76516CEC" w14:textId="77777777" w:rsidR="008357EF" w:rsidRDefault="008357EF" w:rsidP="008357EF">
      <w:pPr>
        <w:rPr>
          <w:sz w:val="22"/>
          <w:szCs w:val="22"/>
        </w:rPr>
      </w:pPr>
    </w:p>
    <w:p w14:paraId="2CCC9106" w14:textId="77777777" w:rsidR="00517D09" w:rsidRDefault="00517D09" w:rsidP="008357EF">
      <w:pPr>
        <w:rPr>
          <w:sz w:val="22"/>
          <w:szCs w:val="22"/>
        </w:rPr>
      </w:pPr>
    </w:p>
    <w:p w14:paraId="3EE44D40" w14:textId="77777777" w:rsidR="00675DF5" w:rsidRDefault="00675DF5" w:rsidP="008357EF">
      <w:pPr>
        <w:rPr>
          <w:sz w:val="22"/>
          <w:szCs w:val="22"/>
        </w:rPr>
      </w:pPr>
    </w:p>
    <w:p w14:paraId="57746152" w14:textId="77777777" w:rsidR="00675DF5" w:rsidRDefault="00675DF5" w:rsidP="008357EF">
      <w:pPr>
        <w:rPr>
          <w:sz w:val="22"/>
          <w:szCs w:val="22"/>
        </w:rPr>
      </w:pPr>
    </w:p>
    <w:p w14:paraId="26C67529" w14:textId="77777777" w:rsidR="00675DF5" w:rsidRDefault="00675DF5" w:rsidP="008357EF">
      <w:pPr>
        <w:rPr>
          <w:sz w:val="22"/>
          <w:szCs w:val="22"/>
        </w:rPr>
      </w:pPr>
    </w:p>
    <w:p w14:paraId="26896EBA" w14:textId="77777777" w:rsidR="00675DF5" w:rsidRDefault="00675DF5" w:rsidP="008357EF">
      <w:pPr>
        <w:rPr>
          <w:sz w:val="22"/>
          <w:szCs w:val="22"/>
        </w:rPr>
      </w:pPr>
    </w:p>
    <w:p w14:paraId="01699E54" w14:textId="77777777" w:rsidR="00675DF5" w:rsidRDefault="00675DF5" w:rsidP="008357EF">
      <w:pPr>
        <w:rPr>
          <w:sz w:val="22"/>
          <w:szCs w:val="22"/>
        </w:rPr>
      </w:pPr>
    </w:p>
    <w:p w14:paraId="4BEBBE4D" w14:textId="77777777" w:rsidR="00675DF5" w:rsidRDefault="00675DF5" w:rsidP="008357EF">
      <w:pPr>
        <w:rPr>
          <w:sz w:val="22"/>
          <w:szCs w:val="22"/>
        </w:rPr>
      </w:pPr>
    </w:p>
    <w:p w14:paraId="2DF07C3F" w14:textId="77777777" w:rsidR="00675DF5" w:rsidRDefault="00675DF5" w:rsidP="008357EF">
      <w:pPr>
        <w:rPr>
          <w:sz w:val="22"/>
          <w:szCs w:val="22"/>
        </w:rPr>
      </w:pPr>
    </w:p>
    <w:p w14:paraId="7DDB4DE1" w14:textId="77777777" w:rsidR="00BD2BE5" w:rsidRDefault="00BD2BE5" w:rsidP="008357EF">
      <w:pPr>
        <w:rPr>
          <w:b/>
          <w:sz w:val="22"/>
          <w:szCs w:val="22"/>
        </w:rPr>
      </w:pPr>
    </w:p>
    <w:p w14:paraId="6147BE80" w14:textId="77777777" w:rsidR="00BD2BE5" w:rsidRDefault="00BD2BE5" w:rsidP="008357EF">
      <w:pPr>
        <w:rPr>
          <w:b/>
          <w:sz w:val="22"/>
          <w:szCs w:val="22"/>
        </w:rPr>
      </w:pPr>
    </w:p>
    <w:p w14:paraId="186427D1" w14:textId="77777777" w:rsidR="00BD2BE5" w:rsidRDefault="00BD2BE5" w:rsidP="008357EF">
      <w:pPr>
        <w:rPr>
          <w:b/>
          <w:sz w:val="22"/>
          <w:szCs w:val="22"/>
        </w:rPr>
      </w:pPr>
    </w:p>
    <w:p w14:paraId="5558454E" w14:textId="77777777" w:rsidR="00BD2BE5" w:rsidRDefault="00BD2BE5" w:rsidP="008357EF">
      <w:pPr>
        <w:rPr>
          <w:b/>
          <w:sz w:val="22"/>
          <w:szCs w:val="22"/>
        </w:rPr>
      </w:pPr>
    </w:p>
    <w:p w14:paraId="3667AD02" w14:textId="77777777" w:rsidR="00BD2BE5" w:rsidRDefault="00BD2BE5" w:rsidP="008357EF">
      <w:pPr>
        <w:rPr>
          <w:b/>
          <w:sz w:val="22"/>
          <w:szCs w:val="22"/>
        </w:rPr>
      </w:pPr>
    </w:p>
    <w:p w14:paraId="4265003D" w14:textId="77777777" w:rsidR="00BD2BE5" w:rsidRDefault="00BD2BE5" w:rsidP="008357EF">
      <w:pPr>
        <w:rPr>
          <w:b/>
          <w:sz w:val="22"/>
          <w:szCs w:val="22"/>
        </w:rPr>
      </w:pPr>
    </w:p>
    <w:p w14:paraId="37C70E2F" w14:textId="77777777" w:rsidR="00BD2BE5" w:rsidRDefault="00BD2BE5" w:rsidP="008357EF">
      <w:pPr>
        <w:rPr>
          <w:b/>
          <w:sz w:val="22"/>
          <w:szCs w:val="22"/>
        </w:rPr>
      </w:pPr>
    </w:p>
    <w:p w14:paraId="6A77FBBC" w14:textId="77777777" w:rsidR="00BD2BE5" w:rsidRDefault="00BD2BE5" w:rsidP="008357EF">
      <w:pPr>
        <w:rPr>
          <w:b/>
          <w:sz w:val="22"/>
          <w:szCs w:val="22"/>
        </w:rPr>
      </w:pPr>
    </w:p>
    <w:p w14:paraId="18015343" w14:textId="77777777" w:rsidR="00BD2BE5" w:rsidRDefault="00BD2BE5" w:rsidP="008357EF">
      <w:pPr>
        <w:rPr>
          <w:b/>
          <w:sz w:val="22"/>
          <w:szCs w:val="22"/>
        </w:rPr>
      </w:pPr>
    </w:p>
    <w:p w14:paraId="05E3DD67" w14:textId="77777777" w:rsidR="00BD2BE5" w:rsidRDefault="00BD2BE5" w:rsidP="008357EF">
      <w:pPr>
        <w:rPr>
          <w:b/>
          <w:sz w:val="22"/>
          <w:szCs w:val="22"/>
        </w:rPr>
      </w:pPr>
    </w:p>
    <w:p w14:paraId="11B16467" w14:textId="77777777" w:rsidR="00BD2BE5" w:rsidRDefault="00BD2BE5" w:rsidP="008357EF">
      <w:pPr>
        <w:rPr>
          <w:b/>
          <w:sz w:val="22"/>
          <w:szCs w:val="22"/>
        </w:rPr>
      </w:pPr>
    </w:p>
    <w:p w14:paraId="5D658ECB" w14:textId="77777777" w:rsidR="00BD2BE5" w:rsidRDefault="00BD2BE5" w:rsidP="008357EF">
      <w:pPr>
        <w:rPr>
          <w:b/>
          <w:sz w:val="22"/>
          <w:szCs w:val="22"/>
        </w:rPr>
      </w:pPr>
    </w:p>
    <w:p w14:paraId="1C23F79C" w14:textId="77777777" w:rsidR="00BD2BE5" w:rsidRDefault="00BD2BE5" w:rsidP="008357EF">
      <w:pPr>
        <w:rPr>
          <w:b/>
          <w:sz w:val="22"/>
          <w:szCs w:val="22"/>
        </w:rPr>
      </w:pPr>
    </w:p>
    <w:p w14:paraId="2ADEEACC" w14:textId="77777777" w:rsidR="00BD2BE5" w:rsidRDefault="00BD2BE5" w:rsidP="008357EF">
      <w:pPr>
        <w:rPr>
          <w:b/>
          <w:sz w:val="22"/>
          <w:szCs w:val="22"/>
        </w:rPr>
      </w:pPr>
    </w:p>
    <w:p w14:paraId="44E266C1" w14:textId="77777777" w:rsidR="00DA4C7B" w:rsidRDefault="00DA4C7B" w:rsidP="008357EF">
      <w:pPr>
        <w:rPr>
          <w:b/>
          <w:sz w:val="22"/>
          <w:szCs w:val="22"/>
        </w:rPr>
      </w:pPr>
    </w:p>
    <w:p w14:paraId="3C8CE15D" w14:textId="77777777" w:rsidR="00DA4C7B" w:rsidRDefault="00DA4C7B" w:rsidP="008357EF">
      <w:pPr>
        <w:rPr>
          <w:b/>
          <w:sz w:val="22"/>
          <w:szCs w:val="22"/>
        </w:rPr>
      </w:pPr>
    </w:p>
    <w:p w14:paraId="03AE922B" w14:textId="77777777" w:rsidR="00DA4C7B" w:rsidRDefault="00DA4C7B" w:rsidP="008357EF">
      <w:pPr>
        <w:rPr>
          <w:b/>
          <w:sz w:val="22"/>
          <w:szCs w:val="22"/>
        </w:rPr>
      </w:pPr>
    </w:p>
    <w:p w14:paraId="5B2A25E1" w14:textId="77777777" w:rsidR="00DA4C7B" w:rsidRDefault="00DA4C7B" w:rsidP="008357EF">
      <w:pPr>
        <w:rPr>
          <w:b/>
          <w:sz w:val="22"/>
          <w:szCs w:val="22"/>
        </w:rPr>
      </w:pPr>
    </w:p>
    <w:p w14:paraId="7AFC13A8" w14:textId="77777777" w:rsidR="00DA4C7B" w:rsidRDefault="00DA4C7B" w:rsidP="008357EF">
      <w:pPr>
        <w:rPr>
          <w:b/>
          <w:sz w:val="22"/>
          <w:szCs w:val="22"/>
        </w:rPr>
      </w:pPr>
    </w:p>
    <w:p w14:paraId="338B1BF4" w14:textId="77777777" w:rsidR="00BD2BE5" w:rsidRDefault="00BD2BE5" w:rsidP="008357EF">
      <w:pPr>
        <w:rPr>
          <w:b/>
          <w:sz w:val="22"/>
          <w:szCs w:val="22"/>
        </w:rPr>
      </w:pPr>
    </w:p>
    <w:p w14:paraId="7ABC264B" w14:textId="77777777" w:rsidR="00BD2BE5" w:rsidRDefault="00BD2BE5" w:rsidP="008357EF">
      <w:pPr>
        <w:rPr>
          <w:b/>
          <w:sz w:val="22"/>
          <w:szCs w:val="22"/>
        </w:rPr>
      </w:pPr>
    </w:p>
    <w:p w14:paraId="1F161677" w14:textId="77777777" w:rsidR="00A04136" w:rsidRPr="00A04136" w:rsidRDefault="00A04136" w:rsidP="008357EF">
      <w:pPr>
        <w:rPr>
          <w:b/>
          <w:sz w:val="22"/>
          <w:szCs w:val="22"/>
        </w:rPr>
      </w:pPr>
      <w:r w:rsidRPr="00A04136">
        <w:rPr>
          <w:b/>
          <w:sz w:val="22"/>
          <w:szCs w:val="22"/>
        </w:rPr>
        <w:lastRenderedPageBreak/>
        <w:t>Audience Analysis</w:t>
      </w:r>
      <w:r w:rsidR="00DA4C7B">
        <w:rPr>
          <w:b/>
          <w:sz w:val="22"/>
          <w:szCs w:val="22"/>
        </w:rPr>
        <w:t xml:space="preserve"> – 10 Points</w:t>
      </w:r>
    </w:p>
    <w:p w14:paraId="2D689997" w14:textId="77777777" w:rsidR="00A04136" w:rsidRDefault="00A04136" w:rsidP="008357EF">
      <w:pPr>
        <w:rPr>
          <w:sz w:val="22"/>
          <w:szCs w:val="22"/>
        </w:rPr>
      </w:pPr>
    </w:p>
    <w:p w14:paraId="20D8FED6" w14:textId="5E46DC50" w:rsidR="00517D09" w:rsidRDefault="00675DF5" w:rsidP="008357EF">
      <w:pPr>
        <w:rPr>
          <w:sz w:val="22"/>
          <w:szCs w:val="22"/>
        </w:rPr>
      </w:pPr>
      <w:r>
        <w:rPr>
          <w:sz w:val="22"/>
          <w:szCs w:val="22"/>
        </w:rPr>
        <w:t>Analyze the following website and identify what is being done correctly and indicate what you would change.   Think about how this website is and is not being used as a billboard.  Identify any layout patterns such as golden ratio or equal spacing.</w:t>
      </w:r>
      <w:r w:rsidR="008C5401">
        <w:rPr>
          <w:sz w:val="22"/>
          <w:szCs w:val="22"/>
        </w:rPr>
        <w:t xml:space="preserve">  What are the primary links?</w:t>
      </w:r>
      <w:r w:rsidR="005D2213">
        <w:rPr>
          <w:sz w:val="22"/>
          <w:szCs w:val="22"/>
        </w:rPr>
        <w:t xml:space="preserve">  You should visit the website to fully see how it appears to visitors.</w:t>
      </w:r>
    </w:p>
    <w:p w14:paraId="3FB52E6F" w14:textId="77777777" w:rsidR="00675DF5" w:rsidRDefault="00675DF5" w:rsidP="008357EF">
      <w:pPr>
        <w:rPr>
          <w:sz w:val="22"/>
          <w:szCs w:val="22"/>
        </w:rPr>
      </w:pPr>
    </w:p>
    <w:p w14:paraId="24C3383C" w14:textId="77777777" w:rsidR="00675DF5" w:rsidRDefault="000B0158" w:rsidP="008357EF">
      <w:pPr>
        <w:rPr>
          <w:sz w:val="22"/>
          <w:szCs w:val="22"/>
        </w:rPr>
      </w:pPr>
      <w:hyperlink r:id="rId13" w:history="1">
        <w:r w:rsidR="00675DF5" w:rsidRPr="008E06F9">
          <w:rPr>
            <w:rStyle w:val="Hyperlink"/>
            <w:sz w:val="22"/>
            <w:szCs w:val="22"/>
          </w:rPr>
          <w:t>http://www.simpleremovals.co.uk/home</w:t>
        </w:r>
      </w:hyperlink>
    </w:p>
    <w:p w14:paraId="70511C74" w14:textId="77777777" w:rsidR="00675DF5" w:rsidRDefault="00675DF5" w:rsidP="008357EF">
      <w:pPr>
        <w:rPr>
          <w:sz w:val="22"/>
          <w:szCs w:val="22"/>
        </w:rPr>
      </w:pPr>
    </w:p>
    <w:p w14:paraId="72BD72FE" w14:textId="77777777" w:rsidR="00675DF5" w:rsidRDefault="00675DF5" w:rsidP="008357EF">
      <w:pPr>
        <w:rPr>
          <w:sz w:val="22"/>
          <w:szCs w:val="22"/>
        </w:rPr>
      </w:pPr>
      <w:r>
        <w:rPr>
          <w:noProof/>
          <w:sz w:val="22"/>
          <w:szCs w:val="22"/>
        </w:rPr>
        <w:drawing>
          <wp:inline distT="0" distB="0" distL="0" distR="0" wp14:anchorId="51DE0C18" wp14:editId="4E82CF88">
            <wp:extent cx="5478145" cy="3166745"/>
            <wp:effectExtent l="0" t="0" r="8255" b="8255"/>
            <wp:docPr id="6" name="Picture 6" descr="Macintosh HD:Users:kwilliams:Desktop:Screen Shot 2013-02-26 at 3.18.1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kwilliams:Desktop:Screen Shot 2013-02-26 at 3.18.15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145" cy="3166745"/>
                    </a:xfrm>
                    <a:prstGeom prst="rect">
                      <a:avLst/>
                    </a:prstGeom>
                    <a:noFill/>
                    <a:ln>
                      <a:noFill/>
                    </a:ln>
                  </pic:spPr>
                </pic:pic>
              </a:graphicData>
            </a:graphic>
          </wp:inline>
        </w:drawing>
      </w:r>
    </w:p>
    <w:p w14:paraId="68F166FE" w14:textId="77777777" w:rsidR="00675DF5" w:rsidRDefault="00675DF5" w:rsidP="008357EF">
      <w:pPr>
        <w:rPr>
          <w:sz w:val="22"/>
          <w:szCs w:val="22"/>
        </w:rPr>
      </w:pPr>
    </w:p>
    <w:p w14:paraId="10090DB2" w14:textId="77777777" w:rsidR="00A04136" w:rsidRDefault="00A04136" w:rsidP="00A04136">
      <w:pPr>
        <w:rPr>
          <w:sz w:val="22"/>
          <w:szCs w:val="22"/>
        </w:rPr>
      </w:pPr>
    </w:p>
    <w:p w14:paraId="465F1CF6" w14:textId="77777777" w:rsidR="00BD2BE5" w:rsidRDefault="00BD2BE5" w:rsidP="00A04136">
      <w:pPr>
        <w:rPr>
          <w:sz w:val="22"/>
          <w:szCs w:val="22"/>
        </w:rPr>
      </w:pPr>
    </w:p>
    <w:p w14:paraId="49E6E527" w14:textId="77777777" w:rsidR="00BD2BE5" w:rsidRPr="00A04136" w:rsidRDefault="00BD2BE5" w:rsidP="00A04136">
      <w:pPr>
        <w:rPr>
          <w:sz w:val="22"/>
          <w:szCs w:val="22"/>
        </w:rPr>
      </w:pPr>
    </w:p>
    <w:p w14:paraId="39F1F690" w14:textId="77777777" w:rsidR="00A04136" w:rsidRDefault="00A04136" w:rsidP="00A04136">
      <w:pPr>
        <w:pStyle w:val="ListParagraph"/>
        <w:rPr>
          <w:sz w:val="22"/>
          <w:szCs w:val="22"/>
        </w:rPr>
      </w:pPr>
    </w:p>
    <w:p w14:paraId="128CD3A6" w14:textId="77777777" w:rsidR="008C5401" w:rsidRDefault="008C5401" w:rsidP="00A04136">
      <w:pPr>
        <w:pStyle w:val="ListParagraph"/>
        <w:rPr>
          <w:sz w:val="22"/>
          <w:szCs w:val="22"/>
        </w:rPr>
      </w:pPr>
    </w:p>
    <w:p w14:paraId="3FA038E8" w14:textId="77777777" w:rsidR="008C5401" w:rsidRDefault="008C5401" w:rsidP="00A04136">
      <w:pPr>
        <w:pStyle w:val="ListParagraph"/>
        <w:rPr>
          <w:sz w:val="22"/>
          <w:szCs w:val="22"/>
        </w:rPr>
      </w:pPr>
    </w:p>
    <w:p w14:paraId="00B3FF91" w14:textId="77777777" w:rsidR="008C5401" w:rsidRDefault="008C5401" w:rsidP="00A04136">
      <w:pPr>
        <w:pStyle w:val="ListParagraph"/>
        <w:rPr>
          <w:sz w:val="22"/>
          <w:szCs w:val="22"/>
        </w:rPr>
      </w:pPr>
    </w:p>
    <w:p w14:paraId="146004A4" w14:textId="77777777" w:rsidR="008C5401" w:rsidRDefault="008C5401" w:rsidP="00A04136">
      <w:pPr>
        <w:pStyle w:val="ListParagraph"/>
        <w:rPr>
          <w:sz w:val="22"/>
          <w:szCs w:val="22"/>
        </w:rPr>
      </w:pPr>
    </w:p>
    <w:p w14:paraId="429ECC70" w14:textId="77777777" w:rsidR="008C5401" w:rsidRDefault="008C5401" w:rsidP="00A04136">
      <w:pPr>
        <w:pStyle w:val="ListParagraph"/>
        <w:rPr>
          <w:sz w:val="22"/>
          <w:szCs w:val="22"/>
        </w:rPr>
      </w:pPr>
    </w:p>
    <w:p w14:paraId="6115C741" w14:textId="77777777" w:rsidR="008C5401" w:rsidRDefault="008C5401" w:rsidP="00A04136">
      <w:pPr>
        <w:pStyle w:val="ListParagraph"/>
        <w:rPr>
          <w:sz w:val="22"/>
          <w:szCs w:val="22"/>
        </w:rPr>
      </w:pPr>
    </w:p>
    <w:p w14:paraId="1B89F39D" w14:textId="77777777" w:rsidR="008C5401" w:rsidRDefault="008C5401" w:rsidP="00A04136">
      <w:pPr>
        <w:pStyle w:val="ListParagraph"/>
        <w:rPr>
          <w:sz w:val="22"/>
          <w:szCs w:val="22"/>
        </w:rPr>
      </w:pPr>
    </w:p>
    <w:p w14:paraId="16539033" w14:textId="77777777" w:rsidR="008C5401" w:rsidRDefault="008C5401" w:rsidP="00A04136">
      <w:pPr>
        <w:pStyle w:val="ListParagraph"/>
        <w:rPr>
          <w:sz w:val="22"/>
          <w:szCs w:val="22"/>
        </w:rPr>
      </w:pPr>
    </w:p>
    <w:p w14:paraId="1ECFB6EB" w14:textId="77777777" w:rsidR="008C5401" w:rsidRDefault="008C5401" w:rsidP="00A04136">
      <w:pPr>
        <w:pStyle w:val="ListParagraph"/>
        <w:rPr>
          <w:sz w:val="22"/>
          <w:szCs w:val="22"/>
        </w:rPr>
      </w:pPr>
    </w:p>
    <w:p w14:paraId="21A9064D" w14:textId="77777777" w:rsidR="008C5401" w:rsidRDefault="008C5401" w:rsidP="00A04136">
      <w:pPr>
        <w:pStyle w:val="ListParagraph"/>
        <w:rPr>
          <w:sz w:val="22"/>
          <w:szCs w:val="22"/>
        </w:rPr>
      </w:pPr>
    </w:p>
    <w:p w14:paraId="6C6382E6" w14:textId="77777777" w:rsidR="008C5401" w:rsidRDefault="008C5401" w:rsidP="00A04136">
      <w:pPr>
        <w:pStyle w:val="ListParagraph"/>
        <w:rPr>
          <w:sz w:val="22"/>
          <w:szCs w:val="22"/>
        </w:rPr>
      </w:pPr>
    </w:p>
    <w:p w14:paraId="40A1A3F8" w14:textId="77777777" w:rsidR="008C5401" w:rsidRDefault="008C5401" w:rsidP="00A04136">
      <w:pPr>
        <w:pStyle w:val="ListParagraph"/>
        <w:rPr>
          <w:sz w:val="22"/>
          <w:szCs w:val="22"/>
        </w:rPr>
      </w:pPr>
    </w:p>
    <w:p w14:paraId="141C4906" w14:textId="77777777" w:rsidR="008C5401" w:rsidRDefault="008C5401" w:rsidP="00A04136">
      <w:pPr>
        <w:pStyle w:val="ListParagraph"/>
        <w:rPr>
          <w:sz w:val="22"/>
          <w:szCs w:val="22"/>
        </w:rPr>
      </w:pPr>
    </w:p>
    <w:p w14:paraId="1C2A1C2F" w14:textId="77777777" w:rsidR="008C5401" w:rsidRDefault="008C5401" w:rsidP="00A04136">
      <w:pPr>
        <w:pStyle w:val="ListParagraph"/>
        <w:rPr>
          <w:sz w:val="22"/>
          <w:szCs w:val="22"/>
        </w:rPr>
      </w:pPr>
    </w:p>
    <w:p w14:paraId="168808F9" w14:textId="77777777" w:rsidR="008C5401" w:rsidRDefault="008C5401" w:rsidP="00A04136">
      <w:pPr>
        <w:pStyle w:val="ListParagraph"/>
        <w:rPr>
          <w:sz w:val="22"/>
          <w:szCs w:val="22"/>
        </w:rPr>
      </w:pPr>
    </w:p>
    <w:p w14:paraId="7BCD0063" w14:textId="77777777" w:rsidR="008C5401" w:rsidRDefault="008C5401" w:rsidP="00A04136">
      <w:pPr>
        <w:pStyle w:val="ListParagraph"/>
        <w:rPr>
          <w:sz w:val="22"/>
          <w:szCs w:val="22"/>
        </w:rPr>
      </w:pPr>
    </w:p>
    <w:p w14:paraId="0B115B02" w14:textId="77777777" w:rsidR="008C5401" w:rsidRDefault="008C5401" w:rsidP="008C5401">
      <w:pPr>
        <w:tabs>
          <w:tab w:val="left" w:pos="3480"/>
        </w:tabs>
        <w:jc w:val="center"/>
      </w:pPr>
      <w:r>
        <w:lastRenderedPageBreak/>
        <w:t>Exam 1 Answer Sheet</w:t>
      </w:r>
    </w:p>
    <w:p w14:paraId="33DD23A9" w14:textId="77777777" w:rsidR="008C5401" w:rsidRDefault="008C5401" w:rsidP="008C5401">
      <w:pPr>
        <w:tabs>
          <w:tab w:val="left" w:pos="3480"/>
        </w:tabs>
        <w:jc w:val="center"/>
      </w:pPr>
    </w:p>
    <w:p w14:paraId="45ADCC42" w14:textId="77777777" w:rsidR="008C5401" w:rsidRDefault="008C5401" w:rsidP="008C5401">
      <w:pPr>
        <w:tabs>
          <w:tab w:val="left" w:pos="3480"/>
        </w:tabs>
      </w:pPr>
    </w:p>
    <w:p w14:paraId="3781CCDB" w14:textId="77777777" w:rsidR="008C5401" w:rsidRDefault="008C5401" w:rsidP="008C5401">
      <w:pPr>
        <w:tabs>
          <w:tab w:val="left" w:pos="3480"/>
        </w:tabs>
      </w:pPr>
    </w:p>
    <w:p w14:paraId="099CAEFA" w14:textId="39F8FDF0" w:rsidR="008C5401" w:rsidRPr="0083645A" w:rsidRDefault="008C5401" w:rsidP="008C5401">
      <w:pPr>
        <w:tabs>
          <w:tab w:val="left" w:pos="3480"/>
        </w:tabs>
        <w:rPr>
          <w:u w:val="single"/>
        </w:rPr>
      </w:pPr>
      <w:r>
        <w:t xml:space="preserve">You Name: </w:t>
      </w:r>
      <w:r w:rsidR="0083645A" w:rsidRPr="0083645A">
        <w:rPr>
          <w:u w:val="single"/>
        </w:rPr>
        <w:t>Balasubrahmanya Balakrishna</w:t>
      </w:r>
    </w:p>
    <w:p w14:paraId="5AF14FE3" w14:textId="77777777" w:rsidR="008C5401" w:rsidRDefault="008C5401" w:rsidP="008C5401">
      <w:pPr>
        <w:tabs>
          <w:tab w:val="left" w:pos="3480"/>
        </w:tabs>
      </w:pPr>
    </w:p>
    <w:p w14:paraId="7692919A" w14:textId="77777777" w:rsidR="008C5401" w:rsidRPr="009455F1" w:rsidRDefault="008C5401" w:rsidP="008C5401">
      <w:pPr>
        <w:tabs>
          <w:tab w:val="left" w:pos="3480"/>
        </w:tabs>
        <w:rPr>
          <w:b/>
        </w:rPr>
      </w:pPr>
      <w:r w:rsidRPr="009455F1">
        <w:rPr>
          <w:b/>
        </w:rPr>
        <w:t>HTML Questions - 2</w:t>
      </w:r>
      <w:r w:rsidR="00C1049F">
        <w:rPr>
          <w:b/>
        </w:rPr>
        <w:t>0</w:t>
      </w:r>
      <w:r w:rsidRPr="009455F1">
        <w:rPr>
          <w:b/>
        </w:rPr>
        <w:t xml:space="preserve"> - Points</w:t>
      </w:r>
      <w:r w:rsidRPr="009455F1">
        <w:rPr>
          <w:b/>
        </w:rPr>
        <w:tab/>
      </w:r>
    </w:p>
    <w:p w14:paraId="6FE8AE7D" w14:textId="1CA8906C" w:rsidR="008C5401" w:rsidRDefault="008C5401" w:rsidP="008C5401">
      <w:r>
        <w:t xml:space="preserve">1.  </w:t>
      </w:r>
      <w:r w:rsidR="001A3315" w:rsidRPr="001A3315">
        <w:rPr>
          <w:sz w:val="22"/>
          <w:szCs w:val="22"/>
        </w:rPr>
        <w:t>It is an instruction to the web browser about what version of HTML the page is written in.</w:t>
      </w:r>
    </w:p>
    <w:p w14:paraId="4C7AE0D4" w14:textId="09B93543" w:rsidR="008C5401" w:rsidRDefault="008C5401" w:rsidP="008C5401">
      <w:r>
        <w:t xml:space="preserve">2.  </w:t>
      </w:r>
      <w:r w:rsidR="001A3315" w:rsidRPr="001A3315">
        <w:rPr>
          <w:sz w:val="22"/>
          <w:szCs w:val="22"/>
        </w:rPr>
        <w:t>The lines 2-4 is to support users using IE versions less than or equal version 8 in which case the classes specified in the tag would be verified.</w:t>
      </w:r>
    </w:p>
    <w:p w14:paraId="211002C1" w14:textId="5903AC01" w:rsidR="008C5401" w:rsidRDefault="008C5401" w:rsidP="008C5401">
      <w:r>
        <w:t xml:space="preserve">3.  </w:t>
      </w:r>
      <w:r w:rsidR="001A3315" w:rsidRPr="001A3315">
        <w:t xml:space="preserve"> </w:t>
      </w:r>
      <w:r w:rsidR="001A3315" w:rsidRPr="001A3315">
        <w:rPr>
          <w:sz w:val="22"/>
          <w:szCs w:val="22"/>
        </w:rPr>
        <w:t xml:space="preserve">UTF-8 can represent any character in the Unicode standard. UTF-8 is backwards compatible with ASCII.  </w:t>
      </w:r>
    </w:p>
    <w:p w14:paraId="7E466281" w14:textId="2A9C6A6F" w:rsidR="008C5401" w:rsidRDefault="008C5401" w:rsidP="008C5401">
      <w:r>
        <w:t xml:space="preserve">4.  </w:t>
      </w:r>
      <w:r w:rsidR="001A3315" w:rsidRPr="001A3315">
        <w:t>The &lt;title&gt; tag is required in all HTML documents and it defines the title of the document</w:t>
      </w:r>
    </w:p>
    <w:p w14:paraId="6D3DD823" w14:textId="4A358F15" w:rsidR="008C5401" w:rsidRDefault="008C5401" w:rsidP="008C5401">
      <w:r>
        <w:t xml:space="preserve">5.  </w:t>
      </w:r>
      <w:r w:rsidR="00194982">
        <w:t>This is a</w:t>
      </w:r>
      <w:r w:rsidR="00194982" w:rsidRPr="00AB567E">
        <w:t xml:space="preserve"> </w:t>
      </w:r>
      <w:r w:rsidR="00AB567E" w:rsidRPr="00AB567E">
        <w:t xml:space="preserve">HTML &lt;link&gt; tag is used for defining a link to an external document. </w:t>
      </w:r>
      <w:r w:rsidR="00AB567E">
        <w:t xml:space="preserve">Here the tag is point to a </w:t>
      </w:r>
      <w:proofErr w:type="spellStart"/>
      <w:r w:rsidR="00AB567E">
        <w:t>css</w:t>
      </w:r>
      <w:proofErr w:type="spellEnd"/>
      <w:r w:rsidR="00AB567E">
        <w:t xml:space="preserve"> file, </w:t>
      </w:r>
      <w:r w:rsidR="00AB567E">
        <w:rPr>
          <w:rStyle w:val="s"/>
        </w:rPr>
        <w:t>normalize.css</w:t>
      </w:r>
      <w:r w:rsidR="00AB567E">
        <w:t xml:space="preserve"> specified in the </w:t>
      </w:r>
      <w:proofErr w:type="spellStart"/>
      <w:r w:rsidR="00AB567E">
        <w:t>css</w:t>
      </w:r>
      <w:proofErr w:type="spellEnd"/>
      <w:r w:rsidR="00AB567E">
        <w:t xml:space="preserve"> folder and the </w:t>
      </w:r>
      <w:r w:rsidR="00AB567E" w:rsidRPr="00AB567E">
        <w:t>MIME type</w:t>
      </w:r>
      <w:r w:rsidR="00AB567E">
        <w:t xml:space="preserve"> is </w:t>
      </w:r>
      <w:proofErr w:type="spellStart"/>
      <w:r w:rsidR="00AB567E">
        <w:t>stylesheet</w:t>
      </w:r>
      <w:proofErr w:type="spellEnd"/>
      <w:r w:rsidR="00AB567E">
        <w:t>.</w:t>
      </w:r>
    </w:p>
    <w:p w14:paraId="7899987E" w14:textId="169F260C" w:rsidR="008C5401" w:rsidRDefault="008C5401" w:rsidP="008C5401">
      <w:r>
        <w:t>6.</w:t>
      </w:r>
      <w:r w:rsidR="009B759A" w:rsidRPr="009B759A">
        <w:t xml:space="preserve"> </w:t>
      </w:r>
      <w:r w:rsidR="00194982">
        <w:t>This is a</w:t>
      </w:r>
      <w:r w:rsidR="009B759A" w:rsidRPr="00AB567E">
        <w:t xml:space="preserve"> HTML &lt;link&gt; tag is used for defining a link to an external document. </w:t>
      </w:r>
      <w:r w:rsidR="009B759A">
        <w:t xml:space="preserve">Here the tag is point to a </w:t>
      </w:r>
      <w:proofErr w:type="spellStart"/>
      <w:r w:rsidR="009B759A">
        <w:t>css</w:t>
      </w:r>
      <w:proofErr w:type="spellEnd"/>
      <w:r w:rsidR="009B759A">
        <w:t xml:space="preserve"> file, </w:t>
      </w:r>
      <w:r w:rsidR="009B759A">
        <w:rPr>
          <w:rStyle w:val="s"/>
        </w:rPr>
        <w:t>main.css</w:t>
      </w:r>
      <w:r w:rsidR="009B759A">
        <w:t xml:space="preserve"> specified in the </w:t>
      </w:r>
      <w:proofErr w:type="spellStart"/>
      <w:r w:rsidR="009B759A">
        <w:t>css</w:t>
      </w:r>
      <w:proofErr w:type="spellEnd"/>
      <w:r w:rsidR="009B759A">
        <w:t xml:space="preserve"> folder and the </w:t>
      </w:r>
      <w:r w:rsidR="009B759A" w:rsidRPr="00AB567E">
        <w:t>MIME type</w:t>
      </w:r>
      <w:r w:rsidR="009B759A">
        <w:t xml:space="preserve"> is </w:t>
      </w:r>
      <w:proofErr w:type="spellStart"/>
      <w:r w:rsidR="009B759A">
        <w:t>stylesheet</w:t>
      </w:r>
      <w:proofErr w:type="spellEnd"/>
      <w:r w:rsidR="009B759A">
        <w:t>.</w:t>
      </w:r>
    </w:p>
    <w:p w14:paraId="377C1BA0" w14:textId="1D4EAF1D" w:rsidR="008C5401" w:rsidRDefault="008C5401" w:rsidP="008C5401">
      <w:r>
        <w:t>7.</w:t>
      </w:r>
      <w:r w:rsidR="00194982" w:rsidRPr="00194982">
        <w:t xml:space="preserve"> </w:t>
      </w:r>
      <w:r w:rsidR="00194982">
        <w:t xml:space="preserve">This is </w:t>
      </w:r>
      <w:proofErr w:type="gramStart"/>
      <w:r w:rsidR="00194982">
        <w:t xml:space="preserve">a </w:t>
      </w:r>
      <w:r w:rsidR="000D02FE" w:rsidRPr="000D02FE">
        <w:t>for</w:t>
      </w:r>
      <w:proofErr w:type="gramEnd"/>
      <w:r w:rsidR="000D02FE" w:rsidRPr="000D02FE">
        <w:t xml:space="preserve"> declaring a script (such as JavaScript) within your HTML document</w:t>
      </w:r>
      <w:r w:rsidR="00194982" w:rsidRPr="00AB567E">
        <w:t xml:space="preserve">. </w:t>
      </w:r>
      <w:r w:rsidR="00194982">
        <w:t xml:space="preserve">Here the tag is point to a </w:t>
      </w:r>
      <w:proofErr w:type="spellStart"/>
      <w:r w:rsidR="000D02FE">
        <w:t>javascript</w:t>
      </w:r>
      <w:proofErr w:type="spellEnd"/>
      <w:r w:rsidR="00194982">
        <w:t xml:space="preserve"> file, </w:t>
      </w:r>
      <w:r w:rsidR="000D02FE" w:rsidRPr="000D02FE">
        <w:rPr>
          <w:rStyle w:val="s"/>
        </w:rPr>
        <w:t>modernizr-</w:t>
      </w:r>
      <w:proofErr w:type="gramStart"/>
      <w:r w:rsidR="000D02FE" w:rsidRPr="000D02FE">
        <w:rPr>
          <w:rStyle w:val="s"/>
        </w:rPr>
        <w:t xml:space="preserve">2.6.2.min.js </w:t>
      </w:r>
      <w:r w:rsidR="000D02FE">
        <w:rPr>
          <w:rStyle w:val="s"/>
        </w:rPr>
        <w:t xml:space="preserve"> </w:t>
      </w:r>
      <w:r w:rsidR="000D02FE">
        <w:t>located</w:t>
      </w:r>
      <w:proofErr w:type="gramEnd"/>
      <w:r w:rsidR="00194982">
        <w:t xml:space="preserve"> in the </w:t>
      </w:r>
      <w:proofErr w:type="spellStart"/>
      <w:r w:rsidR="000D02FE" w:rsidRPr="000D02FE">
        <w:t>js</w:t>
      </w:r>
      <w:proofErr w:type="spellEnd"/>
      <w:r w:rsidR="000D02FE" w:rsidRPr="000D02FE">
        <w:t xml:space="preserve">/vendor/ </w:t>
      </w:r>
      <w:r w:rsidR="000D02FE">
        <w:t>folder</w:t>
      </w:r>
      <w:r w:rsidR="00194982">
        <w:t>.</w:t>
      </w:r>
    </w:p>
    <w:p w14:paraId="2F3C9AB9" w14:textId="43CAEF95" w:rsidR="008C5401" w:rsidRDefault="008C5401" w:rsidP="008C5401">
      <w:proofErr w:type="gramStart"/>
      <w:r>
        <w:t>8.</w:t>
      </w:r>
      <w:r w:rsidR="009F20CE">
        <w:t>Condition</w:t>
      </w:r>
      <w:proofErr w:type="gramEnd"/>
      <w:r w:rsidR="009F20CE">
        <w:t xml:space="preserve"> block  </w:t>
      </w:r>
      <w:proofErr w:type="spellStart"/>
      <w:r w:rsidR="009F20CE">
        <w:t>atarting</w:t>
      </w:r>
      <w:proofErr w:type="spellEnd"/>
      <w:r w:rsidR="009F20CE">
        <w:t xml:space="preserve"> at line 21 executes and the </w:t>
      </w:r>
      <w:proofErr w:type="spellStart"/>
      <w:r w:rsidR="009F20CE">
        <w:t>the</w:t>
      </w:r>
      <w:proofErr w:type="spellEnd"/>
      <w:r w:rsidR="009F20CE">
        <w:t xml:space="preserve"> message in line 22is shown to the user.</w:t>
      </w:r>
      <w:r w:rsidR="00196822">
        <w:t xml:space="preserve"> That is,</w:t>
      </w:r>
      <w:r w:rsidR="009F20CE" w:rsidRPr="009F20CE">
        <w:t xml:space="preserve"> </w:t>
      </w:r>
      <w:r w:rsidR="009F20CE">
        <w:t>“</w:t>
      </w:r>
      <w:r w:rsidR="009F20CE">
        <w:rPr>
          <w:rStyle w:val="c"/>
        </w:rPr>
        <w:t xml:space="preserve">You are using an </w:t>
      </w:r>
      <w:r w:rsidR="009F20CE" w:rsidRPr="009F20CE">
        <w:rPr>
          <w:rStyle w:val="c"/>
          <w:b/>
        </w:rPr>
        <w:t>outdated</w:t>
      </w:r>
      <w:r w:rsidR="00196822">
        <w:rPr>
          <w:rStyle w:val="c"/>
          <w:b/>
        </w:rPr>
        <w:t xml:space="preserve"> </w:t>
      </w:r>
      <w:r w:rsidR="009F20CE">
        <w:rPr>
          <w:rStyle w:val="c"/>
        </w:rPr>
        <w:t xml:space="preserve">browser. Please </w:t>
      </w:r>
      <w:hyperlink r:id="rId15" w:history="1">
        <w:r w:rsidR="00196822" w:rsidRPr="00437D52">
          <w:rPr>
            <w:rStyle w:val="Hyperlink"/>
          </w:rPr>
          <w:t>http://browsehappy.com/</w:t>
        </w:r>
      </w:hyperlink>
      <w:r w:rsidR="00196822">
        <w:rPr>
          <w:rStyle w:val="c"/>
        </w:rPr>
        <w:t xml:space="preserve"> </w:t>
      </w:r>
      <w:proofErr w:type="gramStart"/>
      <w:r w:rsidR="009F20CE">
        <w:rPr>
          <w:rStyle w:val="c"/>
        </w:rPr>
        <w:t>upgrade</w:t>
      </w:r>
      <w:proofErr w:type="gramEnd"/>
      <w:r w:rsidR="009F20CE">
        <w:rPr>
          <w:rStyle w:val="c"/>
        </w:rPr>
        <w:t xml:space="preserve"> your browser</w:t>
      </w:r>
      <w:r w:rsidR="00196822">
        <w:rPr>
          <w:rStyle w:val="c"/>
        </w:rPr>
        <w:t xml:space="preserve"> </w:t>
      </w:r>
      <w:r w:rsidR="009F20CE">
        <w:rPr>
          <w:rStyle w:val="c"/>
        </w:rPr>
        <w:t xml:space="preserve">or </w:t>
      </w:r>
      <w:hyperlink r:id="rId16" w:history="1">
        <w:r w:rsidR="00196822" w:rsidRPr="00437D52">
          <w:rPr>
            <w:rStyle w:val="Hyperlink"/>
          </w:rPr>
          <w:t>http://www.google.com/chromeframe/?redirect=true</w:t>
        </w:r>
      </w:hyperlink>
      <w:r w:rsidR="00196822">
        <w:rPr>
          <w:rStyle w:val="c"/>
        </w:rPr>
        <w:t xml:space="preserve"> </w:t>
      </w:r>
      <w:r w:rsidR="009F20CE">
        <w:rPr>
          <w:rStyle w:val="c"/>
        </w:rPr>
        <w:t xml:space="preserve">activate Google Chrome </w:t>
      </w:r>
      <w:r w:rsidR="002D3865">
        <w:rPr>
          <w:rStyle w:val="c"/>
        </w:rPr>
        <w:t>Frame to</w:t>
      </w:r>
      <w:r w:rsidR="00196822">
        <w:rPr>
          <w:rStyle w:val="c"/>
        </w:rPr>
        <w:t xml:space="preserve"> improve your experience”.</w:t>
      </w:r>
    </w:p>
    <w:p w14:paraId="43087DA1" w14:textId="7BC8A7E8" w:rsidR="008C5401" w:rsidRPr="00143260" w:rsidRDefault="008C5401" w:rsidP="008C5401">
      <w:pPr>
        <w:rPr>
          <w:rStyle w:val="c"/>
        </w:rPr>
      </w:pPr>
      <w:r>
        <w:t>9.</w:t>
      </w:r>
      <w:r w:rsidR="00BC36CF" w:rsidRPr="00BC36CF">
        <w:t xml:space="preserve"> </w:t>
      </w:r>
      <w:r w:rsidR="00BC36CF" w:rsidRPr="00143260">
        <w:rPr>
          <w:rStyle w:val="c"/>
        </w:rPr>
        <w:t xml:space="preserve">If you include external </w:t>
      </w:r>
      <w:proofErr w:type="spellStart"/>
      <w:r w:rsidR="00BC36CF" w:rsidRPr="00143260">
        <w:rPr>
          <w:rStyle w:val="c"/>
        </w:rPr>
        <w:t>js</w:t>
      </w:r>
      <w:proofErr w:type="spellEnd"/>
      <w:r w:rsidR="00BC36CF" w:rsidRPr="00143260">
        <w:rPr>
          <w:rStyle w:val="c"/>
        </w:rPr>
        <w:t xml:space="preserve"> files at the bottom of your page, you give the priority of your HTTP requests to the visual display that will be presented to the client instead of to the logic of interaction or dynamics.</w:t>
      </w:r>
    </w:p>
    <w:p w14:paraId="11DDEFBA" w14:textId="2F83F740" w:rsidR="00BC36CF" w:rsidRPr="00143260" w:rsidRDefault="00BC36CF" w:rsidP="008C5401">
      <w:pPr>
        <w:rPr>
          <w:rStyle w:val="c"/>
        </w:rPr>
      </w:pPr>
      <w:r w:rsidRPr="00143260">
        <w:rPr>
          <w:rStyle w:val="c"/>
        </w:rPr>
        <w:t xml:space="preserve">By loading </w:t>
      </w:r>
      <w:proofErr w:type="spellStart"/>
      <w:r w:rsidRPr="00143260">
        <w:rPr>
          <w:rStyle w:val="c"/>
        </w:rPr>
        <w:t>js</w:t>
      </w:r>
      <w:proofErr w:type="spellEnd"/>
      <w:r w:rsidRPr="00143260">
        <w:rPr>
          <w:rStyle w:val="c"/>
        </w:rPr>
        <w:t xml:space="preserve"> at </w:t>
      </w:r>
      <w:r w:rsidR="00143260" w:rsidRPr="00143260">
        <w:rPr>
          <w:rStyle w:val="c"/>
        </w:rPr>
        <w:t>the</w:t>
      </w:r>
      <w:r w:rsidRPr="00143260">
        <w:rPr>
          <w:rStyle w:val="c"/>
        </w:rPr>
        <w:t xml:space="preserve"> end of the file you can access the </w:t>
      </w:r>
      <w:proofErr w:type="gramStart"/>
      <w:r w:rsidRPr="00143260">
        <w:rPr>
          <w:rStyle w:val="c"/>
        </w:rPr>
        <w:t>DOM(</w:t>
      </w:r>
      <w:proofErr w:type="gramEnd"/>
      <w:r w:rsidRPr="00143260">
        <w:rPr>
          <w:rStyle w:val="c"/>
        </w:rPr>
        <w:t xml:space="preserve">most of the time) without having to call a </w:t>
      </w:r>
      <w:proofErr w:type="spellStart"/>
      <w:r w:rsidRPr="00143260">
        <w:rPr>
          <w:rStyle w:val="c"/>
        </w:rPr>
        <w:t>document.ready</w:t>
      </w:r>
      <w:proofErr w:type="spellEnd"/>
      <w:r w:rsidRPr="00143260">
        <w:rPr>
          <w:rStyle w:val="c"/>
        </w:rPr>
        <w:t xml:space="preserve">() function. </w:t>
      </w:r>
    </w:p>
    <w:p w14:paraId="37C85BD6" w14:textId="68014FEC" w:rsidR="008C5401" w:rsidRDefault="008C5401" w:rsidP="008C5401">
      <w:r>
        <w:t>10.</w:t>
      </w:r>
      <w:r w:rsidR="0083502B" w:rsidRPr="0083502B">
        <w:t xml:space="preserve"> </w:t>
      </w:r>
      <w:r w:rsidR="0083502B">
        <w:t xml:space="preserve">CDN refers to </w:t>
      </w:r>
      <w:r w:rsidR="0083502B" w:rsidRPr="0083502B">
        <w:t>Content delivery network or content distribution network (CDN</w:t>
      </w:r>
      <w:proofErr w:type="gramStart"/>
      <w:r w:rsidR="0083502B" w:rsidRPr="0083502B">
        <w:t xml:space="preserve">) </w:t>
      </w:r>
      <w:r w:rsidR="0083502B">
        <w:t>,</w:t>
      </w:r>
      <w:proofErr w:type="gramEnd"/>
      <w:r w:rsidR="0083502B">
        <w:t xml:space="preserve"> </w:t>
      </w:r>
      <w:r w:rsidR="0083502B" w:rsidRPr="0083502B">
        <w:t>is a large distributed system of servers deployed in multiple data centers in the Internet</w:t>
      </w:r>
      <w:r w:rsidR="0083502B">
        <w:t>.</w:t>
      </w:r>
    </w:p>
    <w:p w14:paraId="1C77EC1F" w14:textId="77777777" w:rsidR="008C5401" w:rsidRDefault="008C5401" w:rsidP="008C5401"/>
    <w:p w14:paraId="3FAA30C3" w14:textId="77777777" w:rsidR="008C5401" w:rsidRPr="009455F1" w:rsidRDefault="008C5401" w:rsidP="008C5401">
      <w:pPr>
        <w:tabs>
          <w:tab w:val="left" w:pos="3480"/>
        </w:tabs>
        <w:rPr>
          <w:b/>
        </w:rPr>
      </w:pPr>
      <w:r w:rsidRPr="009455F1">
        <w:rPr>
          <w:b/>
        </w:rPr>
        <w:t xml:space="preserve">HTML Questions - </w:t>
      </w:r>
      <w:r w:rsidR="00C1049F">
        <w:rPr>
          <w:b/>
        </w:rPr>
        <w:t>10</w:t>
      </w:r>
      <w:r w:rsidRPr="009455F1">
        <w:rPr>
          <w:b/>
        </w:rPr>
        <w:t xml:space="preserve"> - Points</w:t>
      </w:r>
      <w:r w:rsidRPr="009455F1">
        <w:rPr>
          <w:b/>
        </w:rPr>
        <w:tab/>
      </w:r>
    </w:p>
    <w:p w14:paraId="7F1D77F6" w14:textId="31B7AEA4" w:rsidR="008C5401" w:rsidRDefault="008C5401" w:rsidP="008C5401">
      <w:r>
        <w:t xml:space="preserve">1.  </w:t>
      </w:r>
      <w:proofErr w:type="gramStart"/>
      <w:r w:rsidR="007F0483">
        <w:t>part</w:t>
      </w:r>
      <w:proofErr w:type="gramEnd"/>
      <w:r w:rsidR="007F0483">
        <w:t xml:space="preserve"> 1: &lt;a&gt; is called an anchor tag</w:t>
      </w:r>
      <w:r w:rsidR="00747664">
        <w:t xml:space="preserve"> and part 2: hypertext reference</w:t>
      </w:r>
    </w:p>
    <w:p w14:paraId="123E80F6" w14:textId="77777777" w:rsidR="002F448E" w:rsidRDefault="008C5401" w:rsidP="008C5401">
      <w:r>
        <w:t xml:space="preserve">2.  </w:t>
      </w:r>
      <w:r w:rsidR="009553AE">
        <w:t>(</w:t>
      </w:r>
      <w:proofErr w:type="spellStart"/>
      <w:r w:rsidR="009553AE">
        <w:t>i</w:t>
      </w:r>
      <w:proofErr w:type="spellEnd"/>
      <w:r w:rsidR="009553AE">
        <w:t xml:space="preserve">) </w:t>
      </w:r>
      <w:r w:rsidR="009553AE" w:rsidRPr="009553AE">
        <w:t>&lt;p&gt;This is a paragraph</w:t>
      </w:r>
      <w:proofErr w:type="gramStart"/>
      <w:r w:rsidR="009553AE" w:rsidRPr="009553AE">
        <w:t>.&lt;</w:t>
      </w:r>
      <w:proofErr w:type="gramEnd"/>
      <w:r w:rsidR="009553AE" w:rsidRPr="009553AE">
        <w:t>/p&gt;</w:t>
      </w:r>
    </w:p>
    <w:p w14:paraId="28901161" w14:textId="0979E534" w:rsidR="008C5401" w:rsidRDefault="002F448E" w:rsidP="002F448E">
      <w:pPr>
        <w:ind w:firstLine="720"/>
      </w:pPr>
      <w:r>
        <w:t>T</w:t>
      </w:r>
      <w:r w:rsidR="00FC599D">
        <w:t xml:space="preserve">his </w:t>
      </w:r>
      <w:proofErr w:type="spellStart"/>
      <w:r w:rsidR="00FC599D">
        <w:t>repsents</w:t>
      </w:r>
      <w:proofErr w:type="spellEnd"/>
      <w:r w:rsidR="00FC599D">
        <w:t xml:space="preserve"> a paragraph tag,</w:t>
      </w:r>
      <w:r w:rsidR="00FC599D" w:rsidRPr="00FC599D">
        <w:t xml:space="preserve"> are used to define HTML headings</w:t>
      </w:r>
      <w:r w:rsidR="00FC599D">
        <w:t>.</w:t>
      </w:r>
    </w:p>
    <w:p w14:paraId="455A2633" w14:textId="77777777" w:rsidR="002F448E" w:rsidRDefault="009553AE" w:rsidP="008C5401">
      <w:r>
        <w:t xml:space="preserve">     (ii) &lt;h1&gt; </w:t>
      </w:r>
      <w:proofErr w:type="gramStart"/>
      <w:r>
        <w:t>This</w:t>
      </w:r>
      <w:proofErr w:type="gramEnd"/>
      <w:r>
        <w:t xml:space="preserve"> is a header tag&lt;/h</w:t>
      </w:r>
      <w:r w:rsidR="00FC599D">
        <w:t xml:space="preserve">1&gt; </w:t>
      </w:r>
    </w:p>
    <w:p w14:paraId="3D74FE50" w14:textId="6AB3E3FE" w:rsidR="009553AE" w:rsidRDefault="002F448E" w:rsidP="002F448E">
      <w:pPr>
        <w:ind w:firstLine="720"/>
      </w:pPr>
      <w:r>
        <w:t>T</w:t>
      </w:r>
      <w:r w:rsidR="00FC599D">
        <w:t xml:space="preserve">his represents a header tag, </w:t>
      </w:r>
      <w:r w:rsidR="00FC599D" w:rsidRPr="00FC599D">
        <w:t>are used to define HTML headings</w:t>
      </w:r>
      <w:r w:rsidR="00FC599D">
        <w:t>.</w:t>
      </w:r>
    </w:p>
    <w:p w14:paraId="793BC023" w14:textId="77777777" w:rsidR="002F448E" w:rsidRDefault="009553AE" w:rsidP="008C5401">
      <w:r>
        <w:t xml:space="preserve">     (iii) &lt;</w:t>
      </w:r>
      <w:proofErr w:type="spellStart"/>
      <w:proofErr w:type="gramStart"/>
      <w:r>
        <w:t>img</w:t>
      </w:r>
      <w:proofErr w:type="spellEnd"/>
      <w:proofErr w:type="gramEnd"/>
      <w:r>
        <w:t xml:space="preserve"> </w:t>
      </w:r>
      <w:proofErr w:type="spellStart"/>
      <w:r>
        <w:t>src</w:t>
      </w:r>
      <w:proofErr w:type="spellEnd"/>
      <w:r>
        <w:t>=”</w:t>
      </w:r>
      <w:proofErr w:type="spellStart"/>
      <w:r>
        <w:t>img</w:t>
      </w:r>
      <w:proofErr w:type="spellEnd"/>
      <w:r>
        <w:t xml:space="preserve">/image1.png”/&gt; </w:t>
      </w:r>
    </w:p>
    <w:p w14:paraId="1049111C" w14:textId="5E105A5A" w:rsidR="009553AE" w:rsidRDefault="002F448E" w:rsidP="002F448E">
      <w:pPr>
        <w:ind w:firstLine="720"/>
      </w:pPr>
      <w:r>
        <w:t>T</w:t>
      </w:r>
      <w:r w:rsidR="009553AE">
        <w:t xml:space="preserve">his is an image tag used </w:t>
      </w:r>
      <w:r w:rsidR="009553AE" w:rsidRPr="009553AE">
        <w:t>define an image in an HTML page</w:t>
      </w:r>
      <w:r>
        <w:t>.</w:t>
      </w:r>
    </w:p>
    <w:p w14:paraId="321538A3" w14:textId="63377CD9" w:rsidR="002F448E" w:rsidRDefault="002F448E" w:rsidP="002F448E">
      <w:r>
        <w:lastRenderedPageBreak/>
        <w:t xml:space="preserve">     (iv) &lt;div style="</w:t>
      </w:r>
      <w:proofErr w:type="spellStart"/>
      <w:r>
        <w:t>color</w:t>
      </w:r>
      <w:proofErr w:type="gramStart"/>
      <w:r>
        <w:t>:black</w:t>
      </w:r>
      <w:proofErr w:type="spellEnd"/>
      <w:proofErr w:type="gramEnd"/>
      <w:r>
        <w:t xml:space="preserve"> "&gt;</w:t>
      </w:r>
    </w:p>
    <w:p w14:paraId="732AA4D2" w14:textId="62BD7C47" w:rsidR="002F448E" w:rsidRDefault="002F448E" w:rsidP="002F448E">
      <w:r>
        <w:t xml:space="preserve">  </w:t>
      </w:r>
      <w:r>
        <w:tab/>
        <w:t>&lt;h3&gt;</w:t>
      </w:r>
      <w:proofErr w:type="gramStart"/>
      <w:r>
        <w:t>This</w:t>
      </w:r>
      <w:proofErr w:type="gramEnd"/>
      <w:r>
        <w:t xml:space="preserve"> is a heading&lt;/h3&gt;</w:t>
      </w:r>
    </w:p>
    <w:p w14:paraId="460203CD" w14:textId="1A559BC4" w:rsidR="002F448E" w:rsidRDefault="002F448E" w:rsidP="002F448E">
      <w:r>
        <w:t xml:space="preserve"> </w:t>
      </w:r>
      <w:r>
        <w:tab/>
        <w:t xml:space="preserve"> &lt;p&gt;This is a paragraph</w:t>
      </w:r>
      <w:proofErr w:type="gramStart"/>
      <w:r>
        <w:t>.&lt;</w:t>
      </w:r>
      <w:proofErr w:type="gramEnd"/>
      <w:r>
        <w:t>/p&gt;</w:t>
      </w:r>
    </w:p>
    <w:p w14:paraId="46C71228" w14:textId="56589E85" w:rsidR="002F448E" w:rsidRDefault="002F448E" w:rsidP="002F448E">
      <w:pPr>
        <w:ind w:firstLine="720"/>
      </w:pPr>
      <w:r>
        <w:t>&lt;/div&gt;</w:t>
      </w:r>
    </w:p>
    <w:p w14:paraId="61457E3A" w14:textId="568BFC9E" w:rsidR="002F448E" w:rsidRDefault="002F448E" w:rsidP="002F448E">
      <w:pPr>
        <w:ind w:firstLine="720"/>
      </w:pPr>
      <w:r w:rsidRPr="002F448E">
        <w:t>The &lt;div&gt; tag defines a division or a section in an HTML document.</w:t>
      </w:r>
    </w:p>
    <w:p w14:paraId="722F7436" w14:textId="3AD3FEBA" w:rsidR="002F448E" w:rsidRDefault="002F448E" w:rsidP="002F448E">
      <w:pPr>
        <w:ind w:left="375"/>
      </w:pPr>
      <w:r>
        <w:t xml:space="preserve">(v) </w:t>
      </w:r>
      <w:r>
        <w:rPr>
          <w:rFonts w:ascii="Courier New" w:hAnsi="Courier New" w:cs="Courier New"/>
          <w:color w:val="000000"/>
          <w:sz w:val="20"/>
          <w:szCs w:val="20"/>
          <w:shd w:val="clear" w:color="auto" w:fill="FFFFFF"/>
        </w:rPr>
        <w:t>&lt;</w:t>
      </w:r>
      <w:proofErr w:type="spellStart"/>
      <w:proofErr w:type="gramStart"/>
      <w:r>
        <w:rPr>
          <w:rFonts w:ascii="Courier New" w:hAnsi="Courier New" w:cs="Courier New"/>
          <w:color w:val="000000"/>
          <w:sz w:val="20"/>
          <w:szCs w:val="20"/>
          <w:shd w:val="clear" w:color="auto" w:fill="FFFFFF"/>
        </w:rPr>
        <w:t>ol</w:t>
      </w:r>
      <w:proofErr w:type="spellEnd"/>
      <w:proofErr w:type="gramEnd"/>
      <w:r>
        <w:rPr>
          <w:rFonts w:ascii="Courier New" w:hAnsi="Courier New" w:cs="Courier New"/>
          <w:color w:val="000000"/>
          <w:sz w:val="20"/>
          <w:szCs w:val="20"/>
          <w:shd w:val="clear" w:color="auto" w:fill="FFFFFF"/>
        </w:rPr>
        <w:t>&gt;</w:t>
      </w:r>
      <w:r>
        <w:rPr>
          <w:rFonts w:ascii="Courier New" w:hAnsi="Courier New" w:cs="Courier New"/>
          <w:color w:val="000000"/>
          <w:sz w:val="20"/>
          <w:szCs w:val="20"/>
        </w:rPr>
        <w:br/>
      </w:r>
      <w:r>
        <w:rPr>
          <w:rFonts w:ascii="Courier New" w:hAnsi="Courier New" w:cs="Courier New"/>
          <w:color w:val="000000"/>
          <w:sz w:val="20"/>
          <w:szCs w:val="20"/>
          <w:shd w:val="clear" w:color="auto" w:fill="FFFFFF"/>
        </w:rPr>
        <w:t xml:space="preserve">  </w:t>
      </w:r>
      <w:r>
        <w:rPr>
          <w:rFonts w:ascii="Courier New" w:hAnsi="Courier New" w:cs="Courier New"/>
          <w:color w:val="000000"/>
          <w:sz w:val="20"/>
          <w:szCs w:val="20"/>
          <w:shd w:val="clear" w:color="auto" w:fill="FFFFFF"/>
        </w:rPr>
        <w:tab/>
      </w:r>
      <w:r>
        <w:rPr>
          <w:rFonts w:ascii="Courier New" w:hAnsi="Courier New" w:cs="Courier New"/>
          <w:color w:val="000000"/>
          <w:sz w:val="20"/>
          <w:szCs w:val="20"/>
          <w:shd w:val="clear" w:color="auto" w:fill="FFFFFF"/>
        </w:rPr>
        <w:tab/>
        <w:t>&lt;li&gt;Yellow&lt;/li&gt;</w:t>
      </w:r>
      <w:r>
        <w:rPr>
          <w:rFonts w:ascii="Courier New" w:hAnsi="Courier New" w:cs="Courier New"/>
          <w:color w:val="000000"/>
          <w:sz w:val="20"/>
          <w:szCs w:val="20"/>
        </w:rPr>
        <w:br/>
      </w:r>
      <w:r>
        <w:rPr>
          <w:rFonts w:ascii="Courier New" w:hAnsi="Courier New" w:cs="Courier New"/>
          <w:color w:val="000000"/>
          <w:sz w:val="20"/>
          <w:szCs w:val="20"/>
          <w:shd w:val="clear" w:color="auto" w:fill="FFFFFF"/>
        </w:rPr>
        <w:t xml:space="preserve">  </w:t>
      </w:r>
      <w:r>
        <w:rPr>
          <w:rFonts w:ascii="Courier New" w:hAnsi="Courier New" w:cs="Courier New"/>
          <w:color w:val="000000"/>
          <w:sz w:val="20"/>
          <w:szCs w:val="20"/>
          <w:shd w:val="clear" w:color="auto" w:fill="FFFFFF"/>
        </w:rPr>
        <w:tab/>
      </w:r>
      <w:r>
        <w:rPr>
          <w:rFonts w:ascii="Courier New" w:hAnsi="Courier New" w:cs="Courier New"/>
          <w:color w:val="000000"/>
          <w:sz w:val="20"/>
          <w:szCs w:val="20"/>
          <w:shd w:val="clear" w:color="auto" w:fill="FFFFFF"/>
        </w:rPr>
        <w:tab/>
        <w:t>&lt;li&gt;Fellow&lt;/li&gt;</w:t>
      </w:r>
      <w:r>
        <w:rPr>
          <w:rFonts w:ascii="Courier New" w:hAnsi="Courier New" w:cs="Courier New"/>
          <w:color w:val="000000"/>
          <w:sz w:val="20"/>
          <w:szCs w:val="20"/>
        </w:rPr>
        <w:br/>
      </w:r>
      <w:r>
        <w:rPr>
          <w:rFonts w:ascii="Courier New" w:hAnsi="Courier New" w:cs="Courier New"/>
          <w:color w:val="000000"/>
          <w:sz w:val="20"/>
          <w:szCs w:val="20"/>
          <w:shd w:val="clear" w:color="auto" w:fill="FFFFFF"/>
        </w:rPr>
        <w:t xml:space="preserve">  </w:t>
      </w:r>
      <w:r>
        <w:rPr>
          <w:rFonts w:ascii="Courier New" w:hAnsi="Courier New" w:cs="Courier New"/>
          <w:color w:val="000000"/>
          <w:sz w:val="20"/>
          <w:szCs w:val="20"/>
          <w:shd w:val="clear" w:color="auto" w:fill="FFFFFF"/>
        </w:rPr>
        <w:tab/>
      </w:r>
      <w:r>
        <w:rPr>
          <w:rFonts w:ascii="Courier New" w:hAnsi="Courier New" w:cs="Courier New"/>
          <w:color w:val="000000"/>
          <w:sz w:val="20"/>
          <w:szCs w:val="20"/>
          <w:shd w:val="clear" w:color="auto" w:fill="FFFFFF"/>
        </w:rPr>
        <w:tab/>
        <w:t>&lt;li&gt;</w:t>
      </w:r>
      <w:proofErr w:type="spellStart"/>
      <w:r>
        <w:rPr>
          <w:rFonts w:ascii="Courier New" w:hAnsi="Courier New" w:cs="Courier New"/>
          <w:color w:val="000000"/>
          <w:sz w:val="20"/>
          <w:szCs w:val="20"/>
          <w:shd w:val="clear" w:color="auto" w:fill="FFFFFF"/>
        </w:rPr>
        <w:t>Nellow</w:t>
      </w:r>
      <w:proofErr w:type="spellEnd"/>
      <w:r>
        <w:rPr>
          <w:rFonts w:ascii="Courier New" w:hAnsi="Courier New" w:cs="Courier New"/>
          <w:color w:val="000000"/>
          <w:sz w:val="20"/>
          <w:szCs w:val="20"/>
          <w:shd w:val="clear" w:color="auto" w:fill="FFFFFF"/>
        </w:rPr>
        <w:t>&lt;/li&gt;</w:t>
      </w:r>
      <w:r>
        <w:rPr>
          <w:rFonts w:ascii="Courier New" w:hAnsi="Courier New" w:cs="Courier New"/>
          <w:color w:val="000000"/>
          <w:sz w:val="20"/>
          <w:szCs w:val="20"/>
        </w:rPr>
        <w:br/>
      </w:r>
      <w:r>
        <w:rPr>
          <w:rFonts w:ascii="Courier New" w:hAnsi="Courier New" w:cs="Courier New"/>
          <w:color w:val="000000"/>
          <w:sz w:val="20"/>
          <w:szCs w:val="20"/>
          <w:shd w:val="clear" w:color="auto" w:fill="FFFFFF"/>
        </w:rPr>
        <w:t xml:space="preserve">   &lt;/</w:t>
      </w:r>
      <w:proofErr w:type="spellStart"/>
      <w:r>
        <w:rPr>
          <w:rFonts w:ascii="Courier New" w:hAnsi="Courier New" w:cs="Courier New"/>
          <w:color w:val="000000"/>
          <w:sz w:val="20"/>
          <w:szCs w:val="20"/>
          <w:shd w:val="clear" w:color="auto" w:fill="FFFFFF"/>
        </w:rPr>
        <w:t>ol</w:t>
      </w:r>
      <w:proofErr w:type="spellEnd"/>
      <w:r>
        <w:rPr>
          <w:rFonts w:ascii="Courier New" w:hAnsi="Courier New" w:cs="Courier New"/>
          <w:color w:val="000000"/>
          <w:sz w:val="20"/>
          <w:szCs w:val="20"/>
          <w:shd w:val="clear" w:color="auto" w:fill="FFFFFF"/>
        </w:rPr>
        <w:t>&gt;</w:t>
      </w:r>
    </w:p>
    <w:p w14:paraId="15EC46D7" w14:textId="77777777" w:rsidR="005F504A" w:rsidRDefault="002F448E" w:rsidP="008C5401">
      <w:pPr>
        <w:tabs>
          <w:tab w:val="left" w:pos="3480"/>
        </w:tabs>
      </w:pPr>
      <w:r>
        <w:t xml:space="preserve">             </w:t>
      </w:r>
      <w:r w:rsidRPr="002F448E">
        <w:t>&lt;/</w:t>
      </w:r>
      <w:proofErr w:type="spellStart"/>
      <w:r w:rsidRPr="002F448E">
        <w:t>ol</w:t>
      </w:r>
      <w:proofErr w:type="spellEnd"/>
      <w:r w:rsidRPr="002F448E">
        <w:t>&gt; defines the ordered list and the &lt;li&gt; tag defines a list item.</w:t>
      </w:r>
    </w:p>
    <w:p w14:paraId="39F77734" w14:textId="24666D5D" w:rsidR="008C5401" w:rsidRDefault="002F448E" w:rsidP="008C5401">
      <w:pPr>
        <w:tabs>
          <w:tab w:val="left" w:pos="3480"/>
        </w:tabs>
      </w:pPr>
      <w:r>
        <w:tab/>
      </w:r>
    </w:p>
    <w:p w14:paraId="65A4CBDF" w14:textId="77777777" w:rsidR="008C5401" w:rsidRPr="009455F1" w:rsidRDefault="00DA4C7B" w:rsidP="008C5401">
      <w:pPr>
        <w:tabs>
          <w:tab w:val="left" w:pos="3480"/>
        </w:tabs>
        <w:rPr>
          <w:b/>
        </w:rPr>
      </w:pPr>
      <w:r>
        <w:rPr>
          <w:b/>
        </w:rPr>
        <w:t>CSS Questions - 15</w:t>
      </w:r>
      <w:r w:rsidR="008C5401" w:rsidRPr="009455F1">
        <w:rPr>
          <w:b/>
        </w:rPr>
        <w:t xml:space="preserve"> - Points</w:t>
      </w:r>
      <w:r w:rsidR="008C5401" w:rsidRPr="009455F1">
        <w:rPr>
          <w:b/>
        </w:rPr>
        <w:tab/>
      </w:r>
    </w:p>
    <w:p w14:paraId="7E2E1CE0" w14:textId="3F5C0210" w:rsidR="008C5401" w:rsidRPr="005F504A" w:rsidRDefault="008C5401" w:rsidP="008C5401">
      <w:r>
        <w:t>1</w:t>
      </w:r>
      <w:r w:rsidRPr="005F504A">
        <w:t xml:space="preserve">.  </w:t>
      </w:r>
      <w:r w:rsidR="005F504A" w:rsidRPr="005F504A">
        <w:t>In CSS, the “H2” to is referred to as “Selector”</w:t>
      </w:r>
      <w:r w:rsidR="002759C2">
        <w:t>.</w:t>
      </w:r>
    </w:p>
    <w:p w14:paraId="4A16A8AC" w14:textId="6AC51D69" w:rsidR="008C5401" w:rsidRPr="005F504A" w:rsidRDefault="008C5401" w:rsidP="008C5401">
      <w:r w:rsidRPr="005F504A">
        <w:t xml:space="preserve">2.  </w:t>
      </w:r>
      <w:r w:rsidR="005F504A" w:rsidRPr="005F504A">
        <w:t xml:space="preserve">The </w:t>
      </w:r>
      <w:r w:rsidR="005F504A" w:rsidRPr="002759C2">
        <w:rPr>
          <w:i/>
          <w:sz w:val="22"/>
          <w:szCs w:val="22"/>
        </w:rPr>
        <w:t>color: #666</w:t>
      </w:r>
      <w:r w:rsidR="002759C2">
        <w:rPr>
          <w:sz w:val="22"/>
          <w:szCs w:val="22"/>
        </w:rPr>
        <w:t xml:space="preserve"> a</w:t>
      </w:r>
      <w:r w:rsidR="005F504A" w:rsidRPr="005F504A">
        <w:rPr>
          <w:sz w:val="22"/>
          <w:szCs w:val="22"/>
        </w:rPr>
        <w:t>s</w:t>
      </w:r>
      <w:r w:rsidR="002759C2">
        <w:rPr>
          <w:sz w:val="22"/>
          <w:szCs w:val="22"/>
        </w:rPr>
        <w:t xml:space="preserve"> a whole is</w:t>
      </w:r>
      <w:r w:rsidR="005F504A" w:rsidRPr="005F504A">
        <w:rPr>
          <w:sz w:val="22"/>
          <w:szCs w:val="22"/>
        </w:rPr>
        <w:t xml:space="preserve"> referred to as </w:t>
      </w:r>
      <w:r w:rsidR="002759C2">
        <w:rPr>
          <w:sz w:val="22"/>
          <w:szCs w:val="22"/>
        </w:rPr>
        <w:t>“</w:t>
      </w:r>
      <w:r w:rsidR="005F504A" w:rsidRPr="005F504A">
        <w:rPr>
          <w:sz w:val="22"/>
          <w:szCs w:val="22"/>
        </w:rPr>
        <w:t>Declaration</w:t>
      </w:r>
      <w:r w:rsidR="002759C2">
        <w:rPr>
          <w:sz w:val="22"/>
          <w:szCs w:val="22"/>
        </w:rPr>
        <w:t>”.</w:t>
      </w:r>
    </w:p>
    <w:p w14:paraId="6251AC85" w14:textId="270633E4" w:rsidR="008C5401" w:rsidRPr="005F504A" w:rsidRDefault="008C5401" w:rsidP="008C5401">
      <w:r w:rsidRPr="005F504A">
        <w:t xml:space="preserve">3.  </w:t>
      </w:r>
      <w:r w:rsidR="005F504A" w:rsidRPr="005F504A">
        <w:t xml:space="preserve">Color: is </w:t>
      </w:r>
      <w:r w:rsidR="005F504A" w:rsidRPr="005F504A">
        <w:rPr>
          <w:sz w:val="22"/>
          <w:szCs w:val="22"/>
        </w:rPr>
        <w:t>referred as Property</w:t>
      </w:r>
      <w:r w:rsidR="002759C2">
        <w:rPr>
          <w:sz w:val="22"/>
          <w:szCs w:val="22"/>
        </w:rPr>
        <w:t>.</w:t>
      </w:r>
    </w:p>
    <w:p w14:paraId="72544294" w14:textId="34017723" w:rsidR="008C5401" w:rsidRPr="005F504A" w:rsidRDefault="008C5401" w:rsidP="008C5401">
      <w:r w:rsidRPr="005F504A">
        <w:t xml:space="preserve">4.  </w:t>
      </w:r>
      <w:r w:rsidR="005F504A" w:rsidRPr="005F504A">
        <w:t xml:space="preserve">#666: is </w:t>
      </w:r>
      <w:r w:rsidR="005F504A" w:rsidRPr="005F504A">
        <w:rPr>
          <w:sz w:val="22"/>
          <w:szCs w:val="22"/>
        </w:rPr>
        <w:t>referred as Value</w:t>
      </w:r>
      <w:r w:rsidR="002759C2">
        <w:rPr>
          <w:sz w:val="22"/>
          <w:szCs w:val="22"/>
        </w:rPr>
        <w:t>.</w:t>
      </w:r>
    </w:p>
    <w:p w14:paraId="258B26EC" w14:textId="54EA7A95" w:rsidR="008C5401" w:rsidRDefault="008C5401" w:rsidP="008C5401">
      <w:r>
        <w:t xml:space="preserve">5.  </w:t>
      </w:r>
      <w:r w:rsidR="00D433EB">
        <w:t>Whenever</w:t>
      </w:r>
      <w:r w:rsidR="002F46E4">
        <w:t xml:space="preserve"> the HTML page </w:t>
      </w:r>
      <w:r w:rsidR="00D433EB">
        <w:t>referring</w:t>
      </w:r>
      <w:r w:rsidR="002F46E4">
        <w:t xml:space="preserve"> to the CSS style sheet is referred to the color of the header (h2) will be </w:t>
      </w:r>
      <w:r w:rsidR="00D433EB">
        <w:t>corresponding</w:t>
      </w:r>
      <w:r w:rsidR="002F46E4">
        <w:t xml:space="preserve"> to color #666. </w:t>
      </w:r>
    </w:p>
    <w:p w14:paraId="6660E8A6" w14:textId="77777777" w:rsidR="008C5401" w:rsidRDefault="008C5401" w:rsidP="008C5401"/>
    <w:p w14:paraId="2ECA1BFF" w14:textId="77777777" w:rsidR="008C5401" w:rsidRPr="009455F1" w:rsidRDefault="00DA4C7B" w:rsidP="008C5401">
      <w:pPr>
        <w:tabs>
          <w:tab w:val="left" w:pos="3480"/>
        </w:tabs>
        <w:rPr>
          <w:b/>
        </w:rPr>
      </w:pPr>
      <w:r>
        <w:rPr>
          <w:b/>
        </w:rPr>
        <w:t>GIT Questions - 10</w:t>
      </w:r>
      <w:r w:rsidR="008C5401" w:rsidRPr="009455F1">
        <w:rPr>
          <w:b/>
        </w:rPr>
        <w:t xml:space="preserve"> - Points</w:t>
      </w:r>
      <w:r w:rsidR="008C5401" w:rsidRPr="009455F1">
        <w:rPr>
          <w:b/>
        </w:rPr>
        <w:tab/>
      </w:r>
    </w:p>
    <w:p w14:paraId="1AA0CA80" w14:textId="02A28AC2" w:rsidR="008C5401" w:rsidRDefault="008C5401" w:rsidP="008C5401">
      <w:r>
        <w:t xml:space="preserve">1.  </w:t>
      </w:r>
      <w:r w:rsidR="009738D3" w:rsidRPr="00C84571">
        <w:t xml:space="preserve"> </w:t>
      </w:r>
      <w:r w:rsidR="009738D3" w:rsidRPr="009738D3">
        <w:rPr>
          <w:sz w:val="22"/>
          <w:szCs w:val="22"/>
        </w:rPr>
        <w:t>GIT is a very popular and efficient open source Version Control System.</w:t>
      </w:r>
    </w:p>
    <w:p w14:paraId="25854135" w14:textId="00616AEC" w:rsidR="008C5401" w:rsidRDefault="008C5401" w:rsidP="008C5401">
      <w:r>
        <w:t xml:space="preserve">2.  </w:t>
      </w:r>
      <w:r w:rsidR="00CF61FA">
        <w:t>GIT could be used as version control system.</w:t>
      </w:r>
    </w:p>
    <w:p w14:paraId="04234448" w14:textId="22EE7EED" w:rsidR="008C5401" w:rsidRDefault="008C5401" w:rsidP="008C5401">
      <w:r>
        <w:t xml:space="preserve">3. </w:t>
      </w:r>
      <w:r w:rsidR="00A24906">
        <w:t>We’d need a version control system while writing a code so as to track the changes being to a particular module and to go back to the last (/older) version if the changes commit aren’t functioning as intended.</w:t>
      </w:r>
    </w:p>
    <w:p w14:paraId="57FF3035" w14:textId="3E8F86F2" w:rsidR="008C5401" w:rsidRDefault="008C5401" w:rsidP="008C5401">
      <w:r>
        <w:t xml:space="preserve">4. </w:t>
      </w:r>
      <w:proofErr w:type="gramStart"/>
      <w:r w:rsidR="00AE32ED">
        <w:t>git</w:t>
      </w:r>
      <w:proofErr w:type="gramEnd"/>
      <w:r w:rsidR="00AE32ED">
        <w:t xml:space="preserve"> </w:t>
      </w:r>
      <w:proofErr w:type="spellStart"/>
      <w:r w:rsidR="00AE32ED">
        <w:t>init</w:t>
      </w:r>
      <w:proofErr w:type="spellEnd"/>
      <w:r w:rsidR="00AE32ED">
        <w:t xml:space="preserve">: To </w:t>
      </w:r>
      <w:r w:rsidR="00AE32ED" w:rsidRPr="00AE32ED">
        <w:t>create</w:t>
      </w:r>
      <w:r w:rsidR="00AE32ED">
        <w:t>s</w:t>
      </w:r>
      <w:r w:rsidR="00AE32ED" w:rsidRPr="00AE32ED">
        <w:t xml:space="preserve"> a repository from an existing directory of files, </w:t>
      </w:r>
      <w:r w:rsidR="00AE32ED">
        <w:t xml:space="preserve">we </w:t>
      </w:r>
      <w:r w:rsidR="00AE32ED" w:rsidRPr="00AE32ED">
        <w:t xml:space="preserve">simply run git </w:t>
      </w:r>
      <w:proofErr w:type="spellStart"/>
      <w:r w:rsidR="00AE32ED" w:rsidRPr="00AE32ED">
        <w:t>init</w:t>
      </w:r>
      <w:proofErr w:type="spellEnd"/>
      <w:r w:rsidR="00AE32ED" w:rsidRPr="00AE32ED">
        <w:t xml:space="preserve"> in that directory</w:t>
      </w:r>
      <w:r w:rsidR="00AE32ED">
        <w:t>.</w:t>
      </w:r>
    </w:p>
    <w:p w14:paraId="73E947FA" w14:textId="69162A36" w:rsidR="008C5401" w:rsidRDefault="008C5401" w:rsidP="008C5401">
      <w:r>
        <w:t xml:space="preserve">5.  </w:t>
      </w:r>
      <w:proofErr w:type="gramStart"/>
      <w:r w:rsidR="00AE32ED" w:rsidRPr="00A24906">
        <w:rPr>
          <w:b/>
        </w:rPr>
        <w:t>git</w:t>
      </w:r>
      <w:proofErr w:type="gramEnd"/>
      <w:r w:rsidR="00AE32ED" w:rsidRPr="00A24906">
        <w:rPr>
          <w:b/>
        </w:rPr>
        <w:t xml:space="preserve"> add</w:t>
      </w:r>
      <w:r w:rsidR="00AE32ED">
        <w:t xml:space="preserve"> :</w:t>
      </w:r>
      <w:r w:rsidR="00AE32ED" w:rsidRPr="00A24906">
        <w:t>add</w:t>
      </w:r>
      <w:r w:rsidR="00AE32ED">
        <w:t>s</w:t>
      </w:r>
      <w:r w:rsidR="00AE32ED" w:rsidRPr="00A24906">
        <w:t xml:space="preserve"> file contents to staging area before you can commit them. If the file is new, you can run git add to initially add the file to your staging area, but even if the file is already "tracked" - </w:t>
      </w:r>
      <w:proofErr w:type="spellStart"/>
      <w:r w:rsidR="00AE32ED" w:rsidRPr="00A24906">
        <w:t>ie</w:t>
      </w:r>
      <w:proofErr w:type="spellEnd"/>
      <w:r w:rsidR="00AE32ED" w:rsidRPr="00A24906">
        <w:t>, it was in your last commit - you still need to call git add to add new modifications to your staging area.</w:t>
      </w:r>
    </w:p>
    <w:p w14:paraId="577B4325" w14:textId="75BE63A3" w:rsidR="008C5401" w:rsidRDefault="008C5401" w:rsidP="008C5401">
      <w:r>
        <w:t>6.</w:t>
      </w:r>
      <w:r w:rsidR="00484D07" w:rsidRPr="00484D07">
        <w:t xml:space="preserve"> </w:t>
      </w:r>
      <w:r w:rsidR="00484D07">
        <w:t>Once,</w:t>
      </w:r>
      <w:r w:rsidR="00484D07" w:rsidRPr="00484D07">
        <w:t xml:space="preserve"> you have staged the content you want to snapshot with the </w:t>
      </w:r>
      <w:r w:rsidR="00484D07" w:rsidRPr="00484D07">
        <w:rPr>
          <w:rFonts w:ascii="Courier New" w:hAnsi="Courier New" w:cs="Courier New"/>
          <w:sz w:val="20"/>
          <w:szCs w:val="20"/>
        </w:rPr>
        <w:t>git add</w:t>
      </w:r>
      <w:r w:rsidR="00484D07" w:rsidRPr="00484D07">
        <w:t xml:space="preserve"> command, you run </w:t>
      </w:r>
      <w:r w:rsidR="00484D07" w:rsidRPr="00484D07">
        <w:rPr>
          <w:rFonts w:ascii="Courier New" w:hAnsi="Courier New" w:cs="Courier New"/>
          <w:sz w:val="20"/>
          <w:szCs w:val="20"/>
        </w:rPr>
        <w:t>git commit</w:t>
      </w:r>
      <w:r w:rsidR="00484D07" w:rsidRPr="00484D07">
        <w:t xml:space="preserve"> to actually record the snapshot</w:t>
      </w:r>
      <w:r w:rsidR="00484D07">
        <w:t>.</w:t>
      </w:r>
      <w:r w:rsidR="00484D07" w:rsidRPr="00484D07">
        <w:t xml:space="preserve"> We’ll use the -m option to provide the commit message on the command line.</w:t>
      </w:r>
    </w:p>
    <w:p w14:paraId="2ECBD010" w14:textId="726251D5" w:rsidR="008C5401" w:rsidRDefault="008C5401" w:rsidP="008C5401">
      <w:r>
        <w:t>7.</w:t>
      </w:r>
      <w:r w:rsidR="00717F12" w:rsidRPr="00717F12">
        <w:t xml:space="preserve"> </w:t>
      </w:r>
      <w:r w:rsidR="00717F12">
        <w:t xml:space="preserve">This command </w:t>
      </w:r>
      <w:r w:rsidR="00717F12" w:rsidRPr="00717F12">
        <w:t>push</w:t>
      </w:r>
      <w:r w:rsidR="00717F12">
        <w:t>es</w:t>
      </w:r>
      <w:r w:rsidR="00717F12" w:rsidRPr="00717F12">
        <w:t xml:space="preserve"> </w:t>
      </w:r>
      <w:r w:rsidR="00717F12">
        <w:t>our</w:t>
      </w:r>
      <w:r w:rsidR="00717F12" w:rsidRPr="00717F12">
        <w:t xml:space="preserve"> changes to the remote repository</w:t>
      </w:r>
      <w:r w:rsidR="00717F12">
        <w:t>.</w:t>
      </w:r>
    </w:p>
    <w:p w14:paraId="5BF9C5AF" w14:textId="28AF6C97" w:rsidR="008C5401" w:rsidRDefault="008C5401" w:rsidP="008C5401">
      <w:r>
        <w:t>8.</w:t>
      </w:r>
      <w:r w:rsidR="00AA770E">
        <w:t xml:space="preserve"> </w:t>
      </w:r>
      <w:r w:rsidR="008D2821">
        <w:t>Origin is an alias.</w:t>
      </w:r>
    </w:p>
    <w:p w14:paraId="1821BC8B" w14:textId="2840918E" w:rsidR="008C5401" w:rsidRDefault="008C5401" w:rsidP="008C5401">
      <w:r>
        <w:t>9.</w:t>
      </w:r>
      <w:r w:rsidR="00AA770E">
        <w:t xml:space="preserve"> </w:t>
      </w:r>
      <w:r w:rsidR="008D2821">
        <w:t>Master is the branch/new branch on the alias remote</w:t>
      </w:r>
      <w:r w:rsidR="004A0CE0">
        <w:t>.</w:t>
      </w:r>
    </w:p>
    <w:p w14:paraId="614ADE89" w14:textId="195D382B" w:rsidR="008C5401" w:rsidRDefault="008C5401" w:rsidP="008C5401">
      <w:r>
        <w:t>10</w:t>
      </w:r>
      <w:proofErr w:type="gramStart"/>
      <w:r>
        <w:t>.</w:t>
      </w:r>
      <w:r w:rsidR="007D42A9">
        <w:t>Command</w:t>
      </w:r>
      <w:proofErr w:type="gramEnd"/>
      <w:r w:rsidR="007D42A9">
        <w:t xml:space="preserve"> to add a remote to existing git repository</w:t>
      </w:r>
      <w:r w:rsidR="004A0CE0">
        <w:t>.</w:t>
      </w:r>
    </w:p>
    <w:p w14:paraId="104816E6" w14:textId="77777777" w:rsidR="008C5401" w:rsidRDefault="008C5401" w:rsidP="008C5401"/>
    <w:p w14:paraId="38A322F6" w14:textId="77777777" w:rsidR="008C5401" w:rsidRDefault="008C5401" w:rsidP="008C5401">
      <w:pPr>
        <w:rPr>
          <w:b/>
        </w:rPr>
      </w:pPr>
    </w:p>
    <w:p w14:paraId="6581140D" w14:textId="77777777" w:rsidR="008C5401" w:rsidRDefault="008C5401" w:rsidP="008C5401">
      <w:pPr>
        <w:rPr>
          <w:b/>
        </w:rPr>
      </w:pPr>
    </w:p>
    <w:p w14:paraId="23EB2B03" w14:textId="77777777" w:rsidR="008C5401" w:rsidRDefault="008C5401" w:rsidP="008C5401">
      <w:pPr>
        <w:rPr>
          <w:b/>
        </w:rPr>
      </w:pPr>
      <w:r w:rsidRPr="009455F1">
        <w:rPr>
          <w:b/>
        </w:rPr>
        <w:t>Layout</w:t>
      </w:r>
      <w:r w:rsidR="00DA4C7B">
        <w:rPr>
          <w:b/>
        </w:rPr>
        <w:t xml:space="preserve"> – 2</w:t>
      </w:r>
      <w:r w:rsidRPr="009455F1">
        <w:rPr>
          <w:b/>
        </w:rPr>
        <w:t xml:space="preserve">0 </w:t>
      </w:r>
      <w:r>
        <w:rPr>
          <w:b/>
        </w:rPr>
        <w:t>–</w:t>
      </w:r>
      <w:r w:rsidRPr="009455F1">
        <w:rPr>
          <w:b/>
        </w:rPr>
        <w:t xml:space="preserve"> Points</w:t>
      </w:r>
    </w:p>
    <w:p w14:paraId="0FDDE856" w14:textId="77777777" w:rsidR="008C5401" w:rsidRDefault="008C5401" w:rsidP="008C5401">
      <w:pPr>
        <w:rPr>
          <w:b/>
        </w:rPr>
      </w:pPr>
    </w:p>
    <w:p w14:paraId="4F26E157" w14:textId="77777777" w:rsidR="008C5401" w:rsidRDefault="00C1049F" w:rsidP="008C5401">
      <w:pPr>
        <w:rPr>
          <w:b/>
        </w:rPr>
      </w:pPr>
      <w:r>
        <w:rPr>
          <w:b/>
        </w:rPr>
        <w:t>Insert PNG/GIF here</w:t>
      </w:r>
    </w:p>
    <w:p w14:paraId="219FA5FE" w14:textId="1476354F" w:rsidR="00C1049F" w:rsidRDefault="000B0158" w:rsidP="008C5401">
      <w:pPr>
        <w:rPr>
          <w:b/>
        </w:rPr>
      </w:pPr>
      <w:bookmarkStart w:id="0" w:name="_GoBack"/>
      <w:r>
        <w:rPr>
          <w:b/>
          <w:noProof/>
        </w:rPr>
        <w:lastRenderedPageBreak/>
        <w:drawing>
          <wp:inline distT="0" distB="0" distL="0" distR="0" wp14:anchorId="15E7DDFC" wp14:editId="40701EC3">
            <wp:extent cx="54864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term_sol_1.gif"/>
                    <pic:cNvPicPr/>
                  </pic:nvPicPr>
                  <pic:blipFill>
                    <a:blip r:embed="rId17">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bookmarkEnd w:id="0"/>
    </w:p>
    <w:p w14:paraId="04AFBD85" w14:textId="77777777" w:rsidR="00C1049F" w:rsidRDefault="00C1049F" w:rsidP="008C5401">
      <w:pPr>
        <w:rPr>
          <w:b/>
        </w:rPr>
      </w:pPr>
      <w:r>
        <w:rPr>
          <w:b/>
        </w:rPr>
        <w:t>Typography Questions – 15 Points</w:t>
      </w:r>
    </w:p>
    <w:p w14:paraId="3DA99CD5" w14:textId="7A86F991" w:rsidR="00C1049F" w:rsidRDefault="00177ADE" w:rsidP="005D1D5F">
      <w:proofErr w:type="gramStart"/>
      <w:r>
        <w:t>1.</w:t>
      </w:r>
      <w:r w:rsidR="0023556D" w:rsidRPr="0023556D">
        <w:t>Alexandria</w:t>
      </w:r>
      <w:proofErr w:type="gramEnd"/>
      <w:r w:rsidR="0023556D">
        <w:t xml:space="preserve">, </w:t>
      </w:r>
      <w:r w:rsidR="0023556D" w:rsidRPr="0023556D">
        <w:t>Aldus</w:t>
      </w:r>
      <w:r w:rsidR="0023556D">
        <w:t xml:space="preserve"> are few of the examples of Serif </w:t>
      </w:r>
      <w:proofErr w:type="spellStart"/>
      <w:r w:rsidR="0023556D">
        <w:t>typefaces.Arial</w:t>
      </w:r>
      <w:proofErr w:type="spellEnd"/>
      <w:r w:rsidR="0023556D">
        <w:t xml:space="preserve">, </w:t>
      </w:r>
      <w:r w:rsidR="0023556D" w:rsidRPr="0023556D">
        <w:t>Calibri</w:t>
      </w:r>
      <w:r w:rsidR="0023556D">
        <w:t xml:space="preserve"> are few </w:t>
      </w:r>
      <w:r w:rsidR="0023556D" w:rsidRPr="0023556D">
        <w:t xml:space="preserve">of the examples of a </w:t>
      </w:r>
      <w:r w:rsidR="0023556D">
        <w:t xml:space="preserve">Sans </w:t>
      </w:r>
      <w:r w:rsidR="0023556D" w:rsidRPr="0023556D">
        <w:t>Serif typefaces</w:t>
      </w:r>
      <w:r w:rsidR="0023556D">
        <w:t>.</w:t>
      </w:r>
    </w:p>
    <w:p w14:paraId="2EF26B13" w14:textId="5D35A37A" w:rsidR="00C1049F" w:rsidRDefault="00C1049F" w:rsidP="008C5401">
      <w:r>
        <w:t xml:space="preserve">2. </w:t>
      </w:r>
      <w:r w:rsidR="005D1D5F" w:rsidRPr="005D1D5F">
        <w:t>Serif fonts have little "feet" at the bottom, like Times New Roman</w:t>
      </w:r>
      <w:r w:rsidR="005D1D5F">
        <w:t>;</w:t>
      </w:r>
      <w:r w:rsidR="005D1D5F" w:rsidRPr="005D1D5F">
        <w:t xml:space="preserve"> And Sans Serif fonts don't have little "feet" like the font</w:t>
      </w:r>
      <w:r w:rsidR="005D1D5F">
        <w:t>.</w:t>
      </w:r>
    </w:p>
    <w:p w14:paraId="25028D9F" w14:textId="3035EFE3" w:rsidR="00C1049F" w:rsidRPr="00C1049F" w:rsidRDefault="00177ADE" w:rsidP="008C5401">
      <w:r>
        <w:t xml:space="preserve">3. </w:t>
      </w:r>
      <w:proofErr w:type="spellStart"/>
      <w:r>
        <w:t>Hevetica</w:t>
      </w:r>
      <w:proofErr w:type="spellEnd"/>
      <w:r>
        <w:t>.</w:t>
      </w:r>
    </w:p>
    <w:p w14:paraId="6DFFDECE" w14:textId="77777777" w:rsidR="008C5401" w:rsidRDefault="008C5401" w:rsidP="008C5401">
      <w:pPr>
        <w:rPr>
          <w:b/>
        </w:rPr>
      </w:pPr>
    </w:p>
    <w:p w14:paraId="0C138112" w14:textId="77777777" w:rsidR="008C5401" w:rsidRDefault="008C5401" w:rsidP="008C5401">
      <w:pPr>
        <w:rPr>
          <w:b/>
        </w:rPr>
      </w:pPr>
      <w:r>
        <w:rPr>
          <w:b/>
        </w:rPr>
        <w:t>Audienc</w:t>
      </w:r>
      <w:r w:rsidR="00C1049F">
        <w:rPr>
          <w:b/>
        </w:rPr>
        <w:t>e Analysis – 1</w:t>
      </w:r>
      <w:r>
        <w:rPr>
          <w:b/>
        </w:rPr>
        <w:t>0 – Points</w:t>
      </w:r>
    </w:p>
    <w:p w14:paraId="4EDEA75E" w14:textId="77777777" w:rsidR="00536D4F" w:rsidRPr="00536D4F" w:rsidRDefault="00536D4F" w:rsidP="00536D4F">
      <w:r w:rsidRPr="00536D4F">
        <w:t>At the offset, the foremost objective is to plan the redesign of the website which would be done as below:</w:t>
      </w:r>
    </w:p>
    <w:p w14:paraId="4EC7B390" w14:textId="77777777" w:rsidR="00536D4F" w:rsidRPr="00536D4F" w:rsidRDefault="00536D4F" w:rsidP="00536D4F"/>
    <w:p w14:paraId="5E408329" w14:textId="77777777" w:rsidR="00536D4F" w:rsidRPr="00536D4F" w:rsidRDefault="00536D4F" w:rsidP="00536D4F"/>
    <w:p w14:paraId="6BF4B2A7" w14:textId="77777777" w:rsidR="00536D4F" w:rsidRPr="00536D4F" w:rsidRDefault="00536D4F" w:rsidP="00536D4F">
      <w:proofErr w:type="gramStart"/>
      <w:r w:rsidRPr="00536D4F">
        <w:t>a</w:t>
      </w:r>
      <w:proofErr w:type="gramEnd"/>
      <w:r w:rsidRPr="00536D4F">
        <w:t xml:space="preserve">.)Website visitor should be given an option to learn about the parent </w:t>
      </w:r>
      <w:proofErr w:type="spellStart"/>
      <w:r w:rsidRPr="00536D4F">
        <w:t>orgaization</w:t>
      </w:r>
      <w:proofErr w:type="spellEnd"/>
      <w:r w:rsidRPr="00536D4F">
        <w:t xml:space="preserve"> (by "About Us" </w:t>
      </w:r>
      <w:proofErr w:type="gramStart"/>
      <w:r w:rsidRPr="00536D4F">
        <w:t>link )</w:t>
      </w:r>
      <w:proofErr w:type="gramEnd"/>
      <w:r w:rsidRPr="00536D4F">
        <w:t xml:space="preserve">, Industry recognition etc. for which reasons a primary navigation menu becomes essential to the website. Also </w:t>
      </w:r>
      <w:proofErr w:type="gramStart"/>
      <w:r w:rsidRPr="00536D4F">
        <w:t>visitors who has</w:t>
      </w:r>
      <w:proofErr w:type="gramEnd"/>
      <w:r w:rsidRPr="00536D4F">
        <w:t xml:space="preserve"> knowledge about the website and the business should be able to navigate to a specific business description content page using the drop list on the right side corner from the main page without wasting much time finding it.</w:t>
      </w:r>
    </w:p>
    <w:p w14:paraId="2576AD0D" w14:textId="77777777" w:rsidR="00536D4F" w:rsidRPr="00536D4F" w:rsidRDefault="00536D4F" w:rsidP="00536D4F"/>
    <w:p w14:paraId="54D99347" w14:textId="77777777" w:rsidR="00536D4F" w:rsidRPr="00536D4F" w:rsidRDefault="00536D4F" w:rsidP="00536D4F">
      <w:proofErr w:type="gramStart"/>
      <w:r w:rsidRPr="00536D4F">
        <w:t>b</w:t>
      </w:r>
      <w:proofErr w:type="gramEnd"/>
      <w:r w:rsidRPr="00536D4F">
        <w:t xml:space="preserve">.)Refactoring navigation: The content on the page needs to be worked upon so as to </w:t>
      </w:r>
      <w:proofErr w:type="spellStart"/>
      <w:r w:rsidRPr="00536D4F">
        <w:t>avoild</w:t>
      </w:r>
      <w:proofErr w:type="spellEnd"/>
      <w:r w:rsidRPr="00536D4F">
        <w:t xml:space="preserve"> </w:t>
      </w:r>
      <w:proofErr w:type="spellStart"/>
      <w:r w:rsidRPr="00536D4F">
        <w:t>uncessay</w:t>
      </w:r>
      <w:proofErr w:type="spellEnd"/>
      <w:r w:rsidRPr="00536D4F">
        <w:t xml:space="preserve"> scrolling.</w:t>
      </w:r>
    </w:p>
    <w:p w14:paraId="39F3F68A" w14:textId="77777777" w:rsidR="00536D4F" w:rsidRPr="00536D4F" w:rsidRDefault="00536D4F" w:rsidP="00536D4F"/>
    <w:p w14:paraId="5F45ED9D" w14:textId="77777777" w:rsidR="00536D4F" w:rsidRPr="00536D4F" w:rsidRDefault="00536D4F" w:rsidP="00536D4F">
      <w:r w:rsidRPr="00536D4F">
        <w:t xml:space="preserve">c.) The font has be </w:t>
      </w:r>
      <w:proofErr w:type="spellStart"/>
      <w:r w:rsidRPr="00536D4F">
        <w:t>chnaged</w:t>
      </w:r>
      <w:proofErr w:type="spellEnd"/>
      <w:r w:rsidRPr="00536D4F">
        <w:t xml:space="preserve"> to something which is more </w:t>
      </w:r>
      <w:proofErr w:type="spellStart"/>
      <w:r w:rsidRPr="00536D4F">
        <w:t>nutral</w:t>
      </w:r>
      <w:proofErr w:type="spellEnd"/>
      <w:r w:rsidRPr="00536D4F">
        <w:t xml:space="preserve"> and clear, </w:t>
      </w:r>
      <w:proofErr w:type="spellStart"/>
      <w:r w:rsidRPr="00536D4F">
        <w:t>Heveltica</w:t>
      </w:r>
      <w:proofErr w:type="spellEnd"/>
      <w:r w:rsidRPr="00536D4F">
        <w:t xml:space="preserve"> based are preferred.</w:t>
      </w:r>
    </w:p>
    <w:p w14:paraId="18B985F1" w14:textId="77777777" w:rsidR="00536D4F" w:rsidRPr="00536D4F" w:rsidRDefault="00536D4F" w:rsidP="00536D4F"/>
    <w:p w14:paraId="634B494F" w14:textId="2054233A" w:rsidR="008C5401" w:rsidRPr="00536D4F" w:rsidRDefault="00536D4F" w:rsidP="00536D4F">
      <w:r w:rsidRPr="00536D4F">
        <w:t>The website style could still be maintained considering the look and feel of the website.</w:t>
      </w:r>
    </w:p>
    <w:p w14:paraId="56D83625" w14:textId="77777777" w:rsidR="00536D4F" w:rsidRDefault="00536D4F" w:rsidP="00536D4F">
      <w:pPr>
        <w:rPr>
          <w:b/>
        </w:rPr>
      </w:pPr>
    </w:p>
    <w:p w14:paraId="5A483743" w14:textId="77777777" w:rsidR="008C5401" w:rsidRDefault="008C5401" w:rsidP="008C5401">
      <w:pPr>
        <w:rPr>
          <w:b/>
        </w:rPr>
      </w:pPr>
      <w:r>
        <w:rPr>
          <w:b/>
        </w:rPr>
        <w:lastRenderedPageBreak/>
        <w:t>2-3 Paragraphs Expected</w:t>
      </w:r>
    </w:p>
    <w:p w14:paraId="62309C05" w14:textId="77777777" w:rsidR="00A500B8" w:rsidRDefault="00A500B8" w:rsidP="008C5401">
      <w:pPr>
        <w:rPr>
          <w:b/>
        </w:rPr>
      </w:pPr>
    </w:p>
    <w:p w14:paraId="7DDE4607" w14:textId="3F94C302" w:rsidR="00A500B8" w:rsidRDefault="00A500B8" w:rsidP="008C5401">
      <w:pPr>
        <w:rPr>
          <w:b/>
        </w:rPr>
      </w:pPr>
      <w:r>
        <w:rPr>
          <w:b/>
        </w:rPr>
        <w:t xml:space="preserve">Link to </w:t>
      </w:r>
      <w:proofErr w:type="spellStart"/>
      <w:r>
        <w:rPr>
          <w:b/>
        </w:rPr>
        <w:t>Github</w:t>
      </w:r>
      <w:proofErr w:type="spellEnd"/>
      <w:r>
        <w:rPr>
          <w:b/>
        </w:rPr>
        <w:t xml:space="preserve"> with a repository and commit made during the testing period:</w:t>
      </w:r>
    </w:p>
    <w:p w14:paraId="25E7903A" w14:textId="77777777" w:rsidR="00A500B8" w:rsidRDefault="00A500B8" w:rsidP="008C5401">
      <w:pPr>
        <w:rPr>
          <w:b/>
        </w:rPr>
      </w:pPr>
    </w:p>
    <w:p w14:paraId="4909F792" w14:textId="54226736" w:rsidR="00A500B8" w:rsidRDefault="00A500B8" w:rsidP="008C5401">
      <w:pPr>
        <w:rPr>
          <w:b/>
        </w:rPr>
      </w:pPr>
      <w:r>
        <w:rPr>
          <w:b/>
        </w:rPr>
        <w:t>5 Bonus Points</w:t>
      </w:r>
    </w:p>
    <w:p w14:paraId="1F7CDDD5" w14:textId="77777777" w:rsidR="008C5401" w:rsidRDefault="008C5401" w:rsidP="00A04136">
      <w:pPr>
        <w:pStyle w:val="ListParagraph"/>
        <w:rPr>
          <w:sz w:val="22"/>
          <w:szCs w:val="22"/>
        </w:rPr>
      </w:pPr>
    </w:p>
    <w:p w14:paraId="1456FBB7" w14:textId="527DA26E" w:rsidR="008C5401" w:rsidRPr="00675DF5" w:rsidRDefault="00A90278" w:rsidP="00A04136">
      <w:pPr>
        <w:pStyle w:val="ListParagraph"/>
        <w:rPr>
          <w:sz w:val="22"/>
          <w:szCs w:val="22"/>
        </w:rPr>
      </w:pPr>
      <w:r w:rsidRPr="00A90278">
        <w:rPr>
          <w:sz w:val="22"/>
          <w:szCs w:val="22"/>
        </w:rPr>
        <w:t>https://github.com/bb245/midterm</w:t>
      </w:r>
    </w:p>
    <w:sectPr w:rsidR="008C5401" w:rsidRPr="00675DF5" w:rsidSect="00B3326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89992C" w14:textId="77777777" w:rsidR="009F20CE" w:rsidRDefault="009F20CE" w:rsidP="00517D09">
      <w:r>
        <w:separator/>
      </w:r>
    </w:p>
  </w:endnote>
  <w:endnote w:type="continuationSeparator" w:id="0">
    <w:p w14:paraId="26B5084A" w14:textId="77777777" w:rsidR="009F20CE" w:rsidRDefault="009F20CE" w:rsidP="00517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6073F1" w14:textId="77777777" w:rsidR="009F20CE" w:rsidRDefault="009F20CE" w:rsidP="00517D09">
      <w:r>
        <w:separator/>
      </w:r>
    </w:p>
  </w:footnote>
  <w:footnote w:type="continuationSeparator" w:id="0">
    <w:p w14:paraId="2ED80F08" w14:textId="77777777" w:rsidR="009F20CE" w:rsidRDefault="009F20CE" w:rsidP="00517D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B1B9C"/>
    <w:multiLevelType w:val="hybridMultilevel"/>
    <w:tmpl w:val="10805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8F78C1"/>
    <w:multiLevelType w:val="hybridMultilevel"/>
    <w:tmpl w:val="92B4A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383EF2"/>
    <w:multiLevelType w:val="hybridMultilevel"/>
    <w:tmpl w:val="D69A6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EB2E6C"/>
    <w:multiLevelType w:val="hybridMultilevel"/>
    <w:tmpl w:val="10805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C05EF4"/>
    <w:multiLevelType w:val="hybridMultilevel"/>
    <w:tmpl w:val="942AA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F13B20"/>
    <w:multiLevelType w:val="hybridMultilevel"/>
    <w:tmpl w:val="E406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D976A19"/>
    <w:multiLevelType w:val="hybridMultilevel"/>
    <w:tmpl w:val="E406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7EF"/>
    <w:rsid w:val="000B0158"/>
    <w:rsid w:val="000D02FE"/>
    <w:rsid w:val="00143260"/>
    <w:rsid w:val="00177ADE"/>
    <w:rsid w:val="0018250C"/>
    <w:rsid w:val="00194982"/>
    <w:rsid w:val="00196822"/>
    <w:rsid w:val="001A3315"/>
    <w:rsid w:val="002235F7"/>
    <w:rsid w:val="0023556D"/>
    <w:rsid w:val="002759C2"/>
    <w:rsid w:val="002D3865"/>
    <w:rsid w:val="002F448E"/>
    <w:rsid w:val="002F46E4"/>
    <w:rsid w:val="0036164A"/>
    <w:rsid w:val="00431A1E"/>
    <w:rsid w:val="00484D07"/>
    <w:rsid w:val="004A0CE0"/>
    <w:rsid w:val="00517D09"/>
    <w:rsid w:val="00536D4F"/>
    <w:rsid w:val="005D1D5F"/>
    <w:rsid w:val="005D2213"/>
    <w:rsid w:val="005F504A"/>
    <w:rsid w:val="00624BE6"/>
    <w:rsid w:val="00675DF5"/>
    <w:rsid w:val="00717F12"/>
    <w:rsid w:val="00747664"/>
    <w:rsid w:val="007656F8"/>
    <w:rsid w:val="0079053B"/>
    <w:rsid w:val="007D42A9"/>
    <w:rsid w:val="007E1F7D"/>
    <w:rsid w:val="007F0483"/>
    <w:rsid w:val="0083502B"/>
    <w:rsid w:val="008357EF"/>
    <w:rsid w:val="0083645A"/>
    <w:rsid w:val="008C5401"/>
    <w:rsid w:val="008D2821"/>
    <w:rsid w:val="009553AE"/>
    <w:rsid w:val="009738D3"/>
    <w:rsid w:val="009B759A"/>
    <w:rsid w:val="009F20CE"/>
    <w:rsid w:val="00A04136"/>
    <w:rsid w:val="00A24906"/>
    <w:rsid w:val="00A500B8"/>
    <w:rsid w:val="00A90278"/>
    <w:rsid w:val="00AA770E"/>
    <w:rsid w:val="00AB567E"/>
    <w:rsid w:val="00AE32ED"/>
    <w:rsid w:val="00B3326C"/>
    <w:rsid w:val="00BC36CF"/>
    <w:rsid w:val="00BD2BE5"/>
    <w:rsid w:val="00C1049F"/>
    <w:rsid w:val="00C15A8C"/>
    <w:rsid w:val="00C84571"/>
    <w:rsid w:val="00CF61FA"/>
    <w:rsid w:val="00D433EB"/>
    <w:rsid w:val="00DA4C7B"/>
    <w:rsid w:val="00DD7DA7"/>
    <w:rsid w:val="00FC59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0A6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7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57EF"/>
    <w:rPr>
      <w:rFonts w:ascii="Lucida Grande" w:hAnsi="Lucida Grande" w:cs="Lucida Grande"/>
      <w:sz w:val="18"/>
      <w:szCs w:val="18"/>
    </w:rPr>
  </w:style>
  <w:style w:type="character" w:styleId="Hyperlink">
    <w:name w:val="Hyperlink"/>
    <w:basedOn w:val="DefaultParagraphFont"/>
    <w:uiPriority w:val="99"/>
    <w:unhideWhenUsed/>
    <w:rsid w:val="008357EF"/>
    <w:rPr>
      <w:color w:val="0000FF" w:themeColor="hyperlink"/>
      <w:u w:val="single"/>
    </w:rPr>
  </w:style>
  <w:style w:type="paragraph" w:styleId="ListParagraph">
    <w:name w:val="List Paragraph"/>
    <w:basedOn w:val="Normal"/>
    <w:uiPriority w:val="34"/>
    <w:qFormat/>
    <w:rsid w:val="008357EF"/>
    <w:pPr>
      <w:ind w:left="720"/>
      <w:contextualSpacing/>
    </w:pPr>
  </w:style>
  <w:style w:type="paragraph" w:styleId="Header">
    <w:name w:val="header"/>
    <w:basedOn w:val="Normal"/>
    <w:link w:val="HeaderChar"/>
    <w:uiPriority w:val="99"/>
    <w:unhideWhenUsed/>
    <w:rsid w:val="00517D09"/>
    <w:pPr>
      <w:tabs>
        <w:tab w:val="center" w:pos="4320"/>
        <w:tab w:val="right" w:pos="8640"/>
      </w:tabs>
    </w:pPr>
  </w:style>
  <w:style w:type="character" w:customStyle="1" w:styleId="HeaderChar">
    <w:name w:val="Header Char"/>
    <w:basedOn w:val="DefaultParagraphFont"/>
    <w:link w:val="Header"/>
    <w:uiPriority w:val="99"/>
    <w:rsid w:val="00517D09"/>
  </w:style>
  <w:style w:type="paragraph" w:styleId="Footer">
    <w:name w:val="footer"/>
    <w:basedOn w:val="Normal"/>
    <w:link w:val="FooterChar"/>
    <w:uiPriority w:val="99"/>
    <w:unhideWhenUsed/>
    <w:rsid w:val="00517D09"/>
    <w:pPr>
      <w:tabs>
        <w:tab w:val="center" w:pos="4320"/>
        <w:tab w:val="right" w:pos="8640"/>
      </w:tabs>
    </w:pPr>
  </w:style>
  <w:style w:type="character" w:customStyle="1" w:styleId="FooterChar">
    <w:name w:val="Footer Char"/>
    <w:basedOn w:val="DefaultParagraphFont"/>
    <w:link w:val="Footer"/>
    <w:uiPriority w:val="99"/>
    <w:rsid w:val="00517D09"/>
  </w:style>
  <w:style w:type="paragraph" w:styleId="HTMLPreformatted">
    <w:name w:val="HTML Preformatted"/>
    <w:basedOn w:val="Normal"/>
    <w:link w:val="HTMLPreformattedChar"/>
    <w:uiPriority w:val="99"/>
    <w:semiHidden/>
    <w:unhideWhenUsed/>
    <w:rsid w:val="00675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675DF5"/>
    <w:rPr>
      <w:rFonts w:ascii="Courier" w:hAnsi="Courier" w:cs="Courier"/>
      <w:sz w:val="20"/>
      <w:szCs w:val="20"/>
    </w:rPr>
  </w:style>
  <w:style w:type="character" w:styleId="HTMLCode">
    <w:name w:val="HTML Code"/>
    <w:basedOn w:val="DefaultParagraphFont"/>
    <w:uiPriority w:val="99"/>
    <w:semiHidden/>
    <w:unhideWhenUsed/>
    <w:rsid w:val="00675DF5"/>
    <w:rPr>
      <w:rFonts w:ascii="Courier" w:eastAsiaTheme="minorEastAsia" w:hAnsi="Courier" w:cs="Courier"/>
      <w:sz w:val="20"/>
      <w:szCs w:val="20"/>
    </w:rPr>
  </w:style>
  <w:style w:type="character" w:styleId="Emphasis">
    <w:name w:val="Emphasis"/>
    <w:basedOn w:val="DefaultParagraphFont"/>
    <w:uiPriority w:val="20"/>
    <w:qFormat/>
    <w:rsid w:val="00675DF5"/>
    <w:rPr>
      <w:i/>
      <w:iCs/>
    </w:rPr>
  </w:style>
  <w:style w:type="character" w:styleId="FollowedHyperlink">
    <w:name w:val="FollowedHyperlink"/>
    <w:basedOn w:val="DefaultParagraphFont"/>
    <w:uiPriority w:val="99"/>
    <w:semiHidden/>
    <w:unhideWhenUsed/>
    <w:rsid w:val="005D2213"/>
    <w:rPr>
      <w:color w:val="800080" w:themeColor="followedHyperlink"/>
      <w:u w:val="single"/>
    </w:rPr>
  </w:style>
  <w:style w:type="character" w:customStyle="1" w:styleId="s">
    <w:name w:val="s"/>
    <w:basedOn w:val="DefaultParagraphFont"/>
    <w:rsid w:val="00AB567E"/>
  </w:style>
  <w:style w:type="character" w:customStyle="1" w:styleId="c">
    <w:name w:val="c"/>
    <w:basedOn w:val="DefaultParagraphFont"/>
    <w:rsid w:val="009F20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7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57EF"/>
    <w:rPr>
      <w:rFonts w:ascii="Lucida Grande" w:hAnsi="Lucida Grande" w:cs="Lucida Grande"/>
      <w:sz w:val="18"/>
      <w:szCs w:val="18"/>
    </w:rPr>
  </w:style>
  <w:style w:type="character" w:styleId="Hyperlink">
    <w:name w:val="Hyperlink"/>
    <w:basedOn w:val="DefaultParagraphFont"/>
    <w:uiPriority w:val="99"/>
    <w:unhideWhenUsed/>
    <w:rsid w:val="008357EF"/>
    <w:rPr>
      <w:color w:val="0000FF" w:themeColor="hyperlink"/>
      <w:u w:val="single"/>
    </w:rPr>
  </w:style>
  <w:style w:type="paragraph" w:styleId="ListParagraph">
    <w:name w:val="List Paragraph"/>
    <w:basedOn w:val="Normal"/>
    <w:uiPriority w:val="34"/>
    <w:qFormat/>
    <w:rsid w:val="008357EF"/>
    <w:pPr>
      <w:ind w:left="720"/>
      <w:contextualSpacing/>
    </w:pPr>
  </w:style>
  <w:style w:type="paragraph" w:styleId="Header">
    <w:name w:val="header"/>
    <w:basedOn w:val="Normal"/>
    <w:link w:val="HeaderChar"/>
    <w:uiPriority w:val="99"/>
    <w:unhideWhenUsed/>
    <w:rsid w:val="00517D09"/>
    <w:pPr>
      <w:tabs>
        <w:tab w:val="center" w:pos="4320"/>
        <w:tab w:val="right" w:pos="8640"/>
      </w:tabs>
    </w:pPr>
  </w:style>
  <w:style w:type="character" w:customStyle="1" w:styleId="HeaderChar">
    <w:name w:val="Header Char"/>
    <w:basedOn w:val="DefaultParagraphFont"/>
    <w:link w:val="Header"/>
    <w:uiPriority w:val="99"/>
    <w:rsid w:val="00517D09"/>
  </w:style>
  <w:style w:type="paragraph" w:styleId="Footer">
    <w:name w:val="footer"/>
    <w:basedOn w:val="Normal"/>
    <w:link w:val="FooterChar"/>
    <w:uiPriority w:val="99"/>
    <w:unhideWhenUsed/>
    <w:rsid w:val="00517D09"/>
    <w:pPr>
      <w:tabs>
        <w:tab w:val="center" w:pos="4320"/>
        <w:tab w:val="right" w:pos="8640"/>
      </w:tabs>
    </w:pPr>
  </w:style>
  <w:style w:type="character" w:customStyle="1" w:styleId="FooterChar">
    <w:name w:val="Footer Char"/>
    <w:basedOn w:val="DefaultParagraphFont"/>
    <w:link w:val="Footer"/>
    <w:uiPriority w:val="99"/>
    <w:rsid w:val="00517D09"/>
  </w:style>
  <w:style w:type="paragraph" w:styleId="HTMLPreformatted">
    <w:name w:val="HTML Preformatted"/>
    <w:basedOn w:val="Normal"/>
    <w:link w:val="HTMLPreformattedChar"/>
    <w:uiPriority w:val="99"/>
    <w:semiHidden/>
    <w:unhideWhenUsed/>
    <w:rsid w:val="00675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675DF5"/>
    <w:rPr>
      <w:rFonts w:ascii="Courier" w:hAnsi="Courier" w:cs="Courier"/>
      <w:sz w:val="20"/>
      <w:szCs w:val="20"/>
    </w:rPr>
  </w:style>
  <w:style w:type="character" w:styleId="HTMLCode">
    <w:name w:val="HTML Code"/>
    <w:basedOn w:val="DefaultParagraphFont"/>
    <w:uiPriority w:val="99"/>
    <w:semiHidden/>
    <w:unhideWhenUsed/>
    <w:rsid w:val="00675DF5"/>
    <w:rPr>
      <w:rFonts w:ascii="Courier" w:eastAsiaTheme="minorEastAsia" w:hAnsi="Courier" w:cs="Courier"/>
      <w:sz w:val="20"/>
      <w:szCs w:val="20"/>
    </w:rPr>
  </w:style>
  <w:style w:type="character" w:styleId="Emphasis">
    <w:name w:val="Emphasis"/>
    <w:basedOn w:val="DefaultParagraphFont"/>
    <w:uiPriority w:val="20"/>
    <w:qFormat/>
    <w:rsid w:val="00675DF5"/>
    <w:rPr>
      <w:i/>
      <w:iCs/>
    </w:rPr>
  </w:style>
  <w:style w:type="character" w:styleId="FollowedHyperlink">
    <w:name w:val="FollowedHyperlink"/>
    <w:basedOn w:val="DefaultParagraphFont"/>
    <w:uiPriority w:val="99"/>
    <w:semiHidden/>
    <w:unhideWhenUsed/>
    <w:rsid w:val="005D2213"/>
    <w:rPr>
      <w:color w:val="800080" w:themeColor="followedHyperlink"/>
      <w:u w:val="single"/>
    </w:rPr>
  </w:style>
  <w:style w:type="character" w:customStyle="1" w:styleId="s">
    <w:name w:val="s"/>
    <w:basedOn w:val="DefaultParagraphFont"/>
    <w:rsid w:val="00AB567E"/>
  </w:style>
  <w:style w:type="character" w:customStyle="1" w:styleId="c">
    <w:name w:val="c"/>
    <w:basedOn w:val="DefaultParagraphFont"/>
    <w:rsid w:val="009F2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7510">
      <w:bodyDiv w:val="1"/>
      <w:marLeft w:val="0"/>
      <w:marRight w:val="0"/>
      <w:marTop w:val="0"/>
      <w:marBottom w:val="0"/>
      <w:divBdr>
        <w:top w:val="none" w:sz="0" w:space="0" w:color="auto"/>
        <w:left w:val="none" w:sz="0" w:space="0" w:color="auto"/>
        <w:bottom w:val="none" w:sz="0" w:space="0" w:color="auto"/>
        <w:right w:val="none" w:sz="0" w:space="0" w:color="auto"/>
      </w:divBdr>
      <w:divsChild>
        <w:div w:id="1870534497">
          <w:marLeft w:val="0"/>
          <w:marRight w:val="0"/>
          <w:marTop w:val="0"/>
          <w:marBottom w:val="0"/>
          <w:divBdr>
            <w:top w:val="none" w:sz="0" w:space="0" w:color="auto"/>
            <w:left w:val="none" w:sz="0" w:space="0" w:color="auto"/>
            <w:bottom w:val="none" w:sz="0" w:space="0" w:color="auto"/>
            <w:right w:val="none" w:sz="0" w:space="0" w:color="auto"/>
          </w:divBdr>
          <w:divsChild>
            <w:div w:id="1893039583">
              <w:marLeft w:val="0"/>
              <w:marRight w:val="0"/>
              <w:marTop w:val="0"/>
              <w:marBottom w:val="0"/>
              <w:divBdr>
                <w:top w:val="none" w:sz="0" w:space="0" w:color="auto"/>
                <w:left w:val="none" w:sz="0" w:space="0" w:color="auto"/>
                <w:bottom w:val="none" w:sz="0" w:space="0" w:color="auto"/>
                <w:right w:val="none" w:sz="0" w:space="0" w:color="auto"/>
              </w:divBdr>
              <w:divsChild>
                <w:div w:id="560989864">
                  <w:marLeft w:val="0"/>
                  <w:marRight w:val="0"/>
                  <w:marTop w:val="0"/>
                  <w:marBottom w:val="0"/>
                  <w:divBdr>
                    <w:top w:val="none" w:sz="0" w:space="0" w:color="auto"/>
                    <w:left w:val="none" w:sz="0" w:space="0" w:color="auto"/>
                    <w:bottom w:val="none" w:sz="0" w:space="0" w:color="auto"/>
                    <w:right w:val="none" w:sz="0" w:space="0" w:color="auto"/>
                  </w:divBdr>
                  <w:divsChild>
                    <w:div w:id="1146553875">
                      <w:marLeft w:val="0"/>
                      <w:marRight w:val="0"/>
                      <w:marTop w:val="0"/>
                      <w:marBottom w:val="0"/>
                      <w:divBdr>
                        <w:top w:val="none" w:sz="0" w:space="0" w:color="auto"/>
                        <w:left w:val="none" w:sz="0" w:space="0" w:color="auto"/>
                        <w:bottom w:val="none" w:sz="0" w:space="0" w:color="auto"/>
                        <w:right w:val="none" w:sz="0" w:space="0" w:color="auto"/>
                      </w:divBdr>
                      <w:divsChild>
                        <w:div w:id="886796337">
                          <w:marLeft w:val="0"/>
                          <w:marRight w:val="0"/>
                          <w:marTop w:val="0"/>
                          <w:marBottom w:val="0"/>
                          <w:divBdr>
                            <w:top w:val="none" w:sz="0" w:space="0" w:color="auto"/>
                            <w:left w:val="none" w:sz="0" w:space="0" w:color="auto"/>
                            <w:bottom w:val="none" w:sz="0" w:space="0" w:color="auto"/>
                            <w:right w:val="none" w:sz="0" w:space="0" w:color="auto"/>
                          </w:divBdr>
                          <w:divsChild>
                            <w:div w:id="1210873932">
                              <w:marLeft w:val="0"/>
                              <w:marRight w:val="0"/>
                              <w:marTop w:val="0"/>
                              <w:marBottom w:val="0"/>
                              <w:divBdr>
                                <w:top w:val="none" w:sz="0" w:space="0" w:color="auto"/>
                                <w:left w:val="none" w:sz="0" w:space="0" w:color="auto"/>
                                <w:bottom w:val="none" w:sz="0" w:space="0" w:color="auto"/>
                                <w:right w:val="none" w:sz="0" w:space="0" w:color="auto"/>
                              </w:divBdr>
                              <w:divsChild>
                                <w:div w:id="1480226799">
                                  <w:marLeft w:val="0"/>
                                  <w:marRight w:val="0"/>
                                  <w:marTop w:val="0"/>
                                  <w:marBottom w:val="0"/>
                                  <w:divBdr>
                                    <w:top w:val="none" w:sz="0" w:space="0" w:color="auto"/>
                                    <w:left w:val="none" w:sz="0" w:space="0" w:color="auto"/>
                                    <w:bottom w:val="none" w:sz="0" w:space="0" w:color="auto"/>
                                    <w:right w:val="none" w:sz="0" w:space="0" w:color="auto"/>
                                  </w:divBdr>
                                  <w:divsChild>
                                    <w:div w:id="654338661">
                                      <w:marLeft w:val="0"/>
                                      <w:marRight w:val="0"/>
                                      <w:marTop w:val="0"/>
                                      <w:marBottom w:val="0"/>
                                      <w:divBdr>
                                        <w:top w:val="none" w:sz="0" w:space="0" w:color="auto"/>
                                        <w:left w:val="none" w:sz="0" w:space="0" w:color="auto"/>
                                        <w:bottom w:val="none" w:sz="0" w:space="0" w:color="auto"/>
                                        <w:right w:val="none" w:sz="0" w:space="0" w:color="auto"/>
                                      </w:divBdr>
                                      <w:divsChild>
                                        <w:div w:id="1776748862">
                                          <w:marLeft w:val="0"/>
                                          <w:marRight w:val="0"/>
                                          <w:marTop w:val="0"/>
                                          <w:marBottom w:val="0"/>
                                          <w:divBdr>
                                            <w:top w:val="none" w:sz="0" w:space="0" w:color="auto"/>
                                            <w:left w:val="none" w:sz="0" w:space="0" w:color="auto"/>
                                            <w:bottom w:val="none" w:sz="0" w:space="0" w:color="auto"/>
                                            <w:right w:val="none" w:sz="0" w:space="0" w:color="auto"/>
                                          </w:divBdr>
                                          <w:divsChild>
                                            <w:div w:id="1301424470">
                                              <w:marLeft w:val="0"/>
                                              <w:marRight w:val="0"/>
                                              <w:marTop w:val="0"/>
                                              <w:marBottom w:val="0"/>
                                              <w:divBdr>
                                                <w:top w:val="none" w:sz="0" w:space="0" w:color="auto"/>
                                                <w:left w:val="none" w:sz="0" w:space="0" w:color="auto"/>
                                                <w:bottom w:val="none" w:sz="0" w:space="0" w:color="auto"/>
                                                <w:right w:val="none" w:sz="0" w:space="0" w:color="auto"/>
                                              </w:divBdr>
                                              <w:divsChild>
                                                <w:div w:id="1466656825">
                                                  <w:marLeft w:val="0"/>
                                                  <w:marRight w:val="0"/>
                                                  <w:marTop w:val="0"/>
                                                  <w:marBottom w:val="0"/>
                                                  <w:divBdr>
                                                    <w:top w:val="none" w:sz="0" w:space="0" w:color="auto"/>
                                                    <w:left w:val="none" w:sz="0" w:space="0" w:color="auto"/>
                                                    <w:bottom w:val="none" w:sz="0" w:space="0" w:color="auto"/>
                                                    <w:right w:val="none" w:sz="0" w:space="0" w:color="auto"/>
                                                  </w:divBdr>
                                                  <w:divsChild>
                                                    <w:div w:id="62337412">
                                                      <w:marLeft w:val="0"/>
                                                      <w:marRight w:val="0"/>
                                                      <w:marTop w:val="0"/>
                                                      <w:marBottom w:val="0"/>
                                                      <w:divBdr>
                                                        <w:top w:val="none" w:sz="0" w:space="0" w:color="auto"/>
                                                        <w:left w:val="none" w:sz="0" w:space="0" w:color="auto"/>
                                                        <w:bottom w:val="none" w:sz="0" w:space="0" w:color="auto"/>
                                                        <w:right w:val="none" w:sz="0" w:space="0" w:color="auto"/>
                                                      </w:divBdr>
                                                    </w:div>
                                                    <w:div w:id="538205076">
                                                      <w:marLeft w:val="0"/>
                                                      <w:marRight w:val="0"/>
                                                      <w:marTop w:val="0"/>
                                                      <w:marBottom w:val="0"/>
                                                      <w:divBdr>
                                                        <w:top w:val="none" w:sz="0" w:space="0" w:color="auto"/>
                                                        <w:left w:val="none" w:sz="0" w:space="0" w:color="auto"/>
                                                        <w:bottom w:val="none" w:sz="0" w:space="0" w:color="auto"/>
                                                        <w:right w:val="none" w:sz="0" w:space="0" w:color="auto"/>
                                                      </w:divBdr>
                                                    </w:div>
                                                    <w:div w:id="14727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765340">
      <w:bodyDiv w:val="1"/>
      <w:marLeft w:val="0"/>
      <w:marRight w:val="0"/>
      <w:marTop w:val="0"/>
      <w:marBottom w:val="0"/>
      <w:divBdr>
        <w:top w:val="none" w:sz="0" w:space="0" w:color="auto"/>
        <w:left w:val="none" w:sz="0" w:space="0" w:color="auto"/>
        <w:bottom w:val="none" w:sz="0" w:space="0" w:color="auto"/>
        <w:right w:val="none" w:sz="0" w:space="0" w:color="auto"/>
      </w:divBdr>
    </w:div>
    <w:div w:id="15311888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5bp/html5-boilerplate/blob/master/index.html" TargetMode="External"/><Relationship Id="rId13" Type="http://schemas.openxmlformats.org/officeDocument/2006/relationships/hyperlink" Target="http://www.simpleremovals.co.uk/home"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git@github.com:h5bp/html5-boilerplate.git" TargetMode="External"/><Relationship Id="rId17" Type="http://schemas.openxmlformats.org/officeDocument/2006/relationships/image" Target="media/image4.gif"/><Relationship Id="rId2" Type="http://schemas.openxmlformats.org/officeDocument/2006/relationships/styles" Target="styles.xml"/><Relationship Id="rId16" Type="http://schemas.openxmlformats.org/officeDocument/2006/relationships/hyperlink" Target="http://www.google.com/chromeframe/?redirect=true"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google.com" TargetMode="External"/><Relationship Id="rId5" Type="http://schemas.openxmlformats.org/officeDocument/2006/relationships/webSettings" Target="webSettings.xml"/><Relationship Id="rId15" Type="http://schemas.openxmlformats.org/officeDocument/2006/relationships/hyperlink" Target="http://browsehappy.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D6E934D5</Template>
  <TotalTime>11</TotalTime>
  <Pages>8</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Williams</dc:creator>
  <cp:lastModifiedBy>balasubrahmanya balakrishna</cp:lastModifiedBy>
  <cp:revision>5</cp:revision>
  <dcterms:created xsi:type="dcterms:W3CDTF">2013-03-08T01:48:00Z</dcterms:created>
  <dcterms:modified xsi:type="dcterms:W3CDTF">2013-03-08T02:10:00Z</dcterms:modified>
</cp:coreProperties>
</file>